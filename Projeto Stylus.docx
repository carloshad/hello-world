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36986505"/>
        <w:docPartObj>
          <w:docPartGallery w:val="Cover Pages"/>
          <w:docPartUnique/>
        </w:docPartObj>
      </w:sdtPr>
      <w:sdtEndPr>
        <w:rPr>
          <w:rFonts w:eastAsiaTheme="minorEastAsia"/>
          <w:b/>
          <w:i/>
          <w:lang w:val="en-US" w:eastAsia="zh-CN"/>
        </w:rPr>
      </w:sdtEndPr>
      <w:sdtContent>
        <w:p w14:paraId="47E2D789" w14:textId="1587CE03" w:rsidR="004C4EEF" w:rsidRDefault="004C4EEF"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81792" behindDoc="0" locked="0" layoutInCell="1" allowOverlap="1" wp14:anchorId="64738F0A" wp14:editId="40435E8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1270" b="0"/>
                    <wp:wrapNone/>
                    <wp:docPr id="459" name="Grupo 459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60" name="Grupo 460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1" name="Imagem 46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62" name="Grupo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63" name="Forma Livre 2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64" name="Forma Livre 3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1" name="Conector Reto 4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2" name="Caixa de texto 472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EECE1" w:themeColor="background2"/>
                                      <w:sz w:val="78"/>
                                      <w:szCs w:val="78"/>
                                      <w:lang w:val="pt-BR"/>
                                    </w:rPr>
                                    <w:alias w:val="Título"/>
                                    <w:tag w:val=""/>
                                    <w:id w:val="-10889667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487031CE" w14:textId="4CADCE0D" w:rsidR="00C61E4D" w:rsidRPr="005A729F" w:rsidRDefault="00C61E4D">
                                      <w:pPr>
                                        <w:pStyle w:val="SemEspaamento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EECE1" w:themeColor="background2"/>
                                          <w:sz w:val="78"/>
                                          <w:szCs w:val="78"/>
                                          <w:lang w:val="pt-BR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EECE1" w:themeColor="background2"/>
                                          <w:sz w:val="78"/>
                                          <w:szCs w:val="78"/>
                                          <w:lang w:val="pt-BR"/>
                                        </w:rPr>
                                        <w:t>Projeto Stylus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pt-BR"/>
                                    </w:rPr>
                                    <w:alias w:val="Subtítulo"/>
                                    <w:tag w:val=""/>
                                    <w:id w:val="151449914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3339A35" w14:textId="553DC13A" w:rsidR="00C61E4D" w:rsidRDefault="00C61E4D">
                                      <w:pPr>
                                        <w:pStyle w:val="SemEspaamento"/>
                                        <w:spacing w:line="264" w:lineRule="auto"/>
                                        <w:rPr>
                                          <w:color w:val="EEECE1" w:themeColor="background2"/>
                                          <w:spacing w:val="20"/>
                                          <w:sz w:val="40"/>
                                          <w:szCs w:val="40"/>
                                          <w:lang w:val="pt-BR"/>
                                        </w:rPr>
                                      </w:pPr>
                                      <w:r>
                                        <w:rPr>
                                          <w:color w:val="EEECE1" w:themeColor="background2"/>
                                          <w:spacing w:val="20"/>
                                          <w:sz w:val="40"/>
                                          <w:szCs w:val="40"/>
                                          <w:lang w:val="pt-BR"/>
                                        </w:rPr>
                                        <w:t>Project Charter</w:t>
                                      </w:r>
                                    </w:p>
                                  </w:sdtContent>
                                </w:sdt>
                                <w:p w14:paraId="56DF7801" w14:textId="77777777" w:rsidR="00C61E4D" w:rsidRDefault="00C61E4D">
                                  <w:pPr>
                                    <w:pStyle w:val="SemEspaamento"/>
                                    <w:spacing w:line="264" w:lineRule="auto"/>
                                    <w:rPr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pt-BR"/>
                                    </w:rPr>
                                  </w:pPr>
                                </w:p>
                                <w:p w14:paraId="1E5C3DE0" w14:textId="082C9F93" w:rsidR="00C61E4D" w:rsidRDefault="00C61E4D">
                                  <w:pPr>
                                    <w:pStyle w:val="SemEspaamento"/>
                                    <w:spacing w:line="264" w:lineRule="auto"/>
                                    <w:rPr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</w:pPr>
                                  <w:r w:rsidRPr="004C4EEF">
                                    <w:rPr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t>Versão</w:t>
                                  </w:r>
                                  <w:r>
                                    <w:rPr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t xml:space="preserve"> </w:t>
                                  </w:r>
                                  <w:r w:rsidRPr="00D10DA6">
                                    <w:rPr>
                                      <w:noProof/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fldChar w:fldCharType="begin"/>
                                  </w:r>
                                  <w:r w:rsidRPr="00D10DA6">
                                    <w:rPr>
                                      <w:noProof/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instrText xml:space="preserve"> DOCPROPERTY "Manager" \* MERGEFORMAT </w:instrText>
                                  </w:r>
                                  <w:r w:rsidRPr="00D10DA6">
                                    <w:rPr>
                                      <w:noProof/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fldChar w:fldCharType="separate"/>
                                  </w:r>
                                  <w:r w:rsidRPr="00D10DA6">
                                    <w:rPr>
                                      <w:noProof/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t>3</w:t>
                                  </w:r>
                                  <w:r w:rsidRPr="00D10DA6">
                                    <w:rPr>
                                      <w:noProof/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/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t>.</w:t>
                                  </w:r>
                                  <w:r>
                                    <w:rPr>
                                      <w:noProof/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instrText xml:space="preserve"> REVNUM  \* MERGEFORMAT </w:instrText>
                                  </w:r>
                                  <w:r>
                                    <w:rPr>
                                      <w:noProof/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t>13</w:t>
                                  </w:r>
                                  <w:r>
                                    <w:rPr>
                                      <w:noProof/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fldChar w:fldCharType="end"/>
                                  </w:r>
                                </w:p>
                                <w:p w14:paraId="005E88F1" w14:textId="0616708F" w:rsidR="00C61E4D" w:rsidRPr="004C4EEF" w:rsidRDefault="00C61E4D">
                                  <w:pPr>
                                    <w:pStyle w:val="SemEspaamento"/>
                                    <w:spacing w:line="264" w:lineRule="auto"/>
                                    <w:rPr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</w:pPr>
                                  <w:r>
                                    <w:rPr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instrText xml:space="preserve"> DATE \@ "dd/MM/yyyy" \* MERGEFORMAT </w:instrText>
                                  </w:r>
                                  <w:r>
                                    <w:rPr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t>14/05/2016</w:t>
                                  </w:r>
                                  <w:r>
                                    <w:rPr>
                                      <w:color w:val="EEECE1" w:themeColor="background2"/>
                                      <w:spacing w:val="20"/>
                                      <w:sz w:val="28"/>
                                      <w:szCs w:val="40"/>
                                      <w:lang w:val="pt-BR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3" name="Caixa de texto 473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EECE1" w:themeColor="background2"/>
                                      <w:spacing w:val="20"/>
                                      <w:sz w:val="36"/>
                                      <w:szCs w:val="36"/>
                                      <w:lang w:val="pt-BR"/>
                                    </w:rPr>
                                    <w:alias w:val="Autor"/>
                                    <w:tag w:val=""/>
                                    <w:id w:val="-130121369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DAFAC16" w14:textId="19DD526B" w:rsidR="00C61E4D" w:rsidRPr="005A729F" w:rsidRDefault="00C61E4D">
                                      <w:pPr>
                                        <w:pStyle w:val="SemEspaamento"/>
                                        <w:spacing w:after="180"/>
                                        <w:rPr>
                                          <w:color w:val="EEECE1" w:themeColor="background2"/>
                                          <w:spacing w:val="20"/>
                                          <w:sz w:val="36"/>
                                          <w:szCs w:val="36"/>
                                          <w:lang w:val="pt-BR"/>
                                        </w:rPr>
                                      </w:pPr>
                                      <w:r>
                                        <w:rPr>
                                          <w:color w:val="EEECE1" w:themeColor="background2"/>
                                          <w:spacing w:val="20"/>
                                          <w:sz w:val="36"/>
                                          <w:szCs w:val="36"/>
                                          <w:lang w:val="pt-BR"/>
                                        </w:rPr>
                                        <w:t>Carlos H A Dias</w:t>
                                      </w:r>
                                    </w:p>
                                  </w:sdtContent>
                                </w:sdt>
                                <w:p w14:paraId="176990C0" w14:textId="63BFF9CF" w:rsidR="00C61E4D" w:rsidRPr="005A729F" w:rsidRDefault="00C61E4D">
                                  <w:pPr>
                                    <w:pStyle w:val="SemEspaamento"/>
                                    <w:rPr>
                                      <w:color w:val="EEECE1" w:themeColor="background2"/>
                                      <w:spacing w:val="20"/>
                                      <w:sz w:val="36"/>
                                      <w:szCs w:val="36"/>
                                      <w:lang w:val="pt-BR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EECE1" w:themeColor="background2"/>
                                        <w:spacing w:val="20"/>
                                        <w:sz w:val="36"/>
                                        <w:szCs w:val="36"/>
                                        <w:lang w:val="pt-BR"/>
                                      </w:rPr>
                                      <w:alias w:val="Empresa"/>
                                      <w:tag w:val=""/>
                                      <w:id w:val="-178918862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EEECE1" w:themeColor="background2"/>
                                          <w:spacing w:val="20"/>
                                          <w:sz w:val="36"/>
                                          <w:szCs w:val="36"/>
                                          <w:lang w:val="pt-BR"/>
                                        </w:rPr>
                                        <w:t>CHAD Projetos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64738F0A" id="Grupo 459" o:spid="_x0000_s1026" alt="Título: Cover page feather background with text block" style="position:absolute;left:0;text-align:left;margin-left:0;margin-top:0;width:577.45pt;height:756pt;z-index:251681792;mso-position-horizontal:center;mso-position-horizontal-relative:page;mso-position-vertical:center;mso-position-vertical-relative:page;mso-width-relative:margin" coordsize="7333488,96012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/n97cEADAACAMOj9&#10;U5vDD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">
                    <v:group id="Grupo 460" o:spid="_x0000_s1027" style="position:absolute;width:7333488;height:9601200" coordsize="7332980,9601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461" o:spid="_x0000_s1028" type="#_x0000_t75" style="position:absolute;width:7332980;height:96012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wm&#10;DEHFAAAA3AAAAA8AAABkcnMvZG93bnJldi54bWxEj9FqAjEURN8L/kO4gi+lZhVZ2q1RRKiIQm23&#10;/YDL5posbm62m6jr35tCoY/DzJxh5sveNeJCXag9K5iMMxDEldc1GwXfX29PzyBCRNbYeCYFNwqw&#10;XAwe5lhof+VPupTRiAThUKACG2NbSBkqSw7D2LfEyTv6zmFMsjNSd3hNcNfIaZbl0mHNacFiS2tL&#10;1ak8OwVE272t2scf8/FyWG12+e3dlGulRsN+9QoiUh//w3/trVYwyyfweyYdAbm4A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MJgxBxQAAANwAAAAPAAAAAAAAAAAAAAAAAJwC&#10;AABkcnMvZG93bnJldi54bWxQSwUGAAAAAAQABAD3AAAAjgMAAAAA&#10;">
                        <v:imagedata r:id="rId9" o:title="" croptop="16380f" cropbottom="13257f" cropleft="15439f" cropright="16174f"/>
                        <v:path arrowok="t"/>
                      </v:shape>
                      <v:group id="Grupo 8" o:spid="_x0000_s1029" style="position:absolute;left:2457450;top:3124200;width:4875213;height:5922963" coordsize="4875213,5922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6+eU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4+kI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ZOvnlMUAAADcAAAA&#10;DwAAAAAAAAAAAAAAAACpAgAAZHJzL2Rvd25yZXYueG1sUEsFBgAAAAAEAAQA+gAAAJsDAAAAAA==&#10;">
                        <v:shape id="Forma Livre 2" o:spid="_x0000_s1030" style="position:absolute;width:4875213;height:5922963;visibility:visible;mso-wrap-style:square;v-text-anchor:top" coordsize="3071,373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bLSdwwAA&#10;ANwAAAAPAAAAZHJzL2Rvd25yZXYueG1sRI9BawIxFITvBf9DeIKXotndWilbo0hB6E3UgtfXzetm&#10;cfMSNqmm/74RBI/DzHzDLNfJ9uJCQ+gcKyhnBQjixumOWwVfx+30DUSIyBp7x6TgjwKsV6OnJdba&#10;XXlPl0NsRYZwqFGBidHXUobGkMUwc544ez9usBizHFqpB7xmuO1lVRQLabHjvGDQ04eh5nz4tQrS&#10;Ln0/m/a4KyuqGlt6H0/zV6Um47R5BxEpxUf43v7UCuaLF7idyUdArv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GbLSdwwAAANwAAAAPAAAAAAAAAAAAAAAAAJcCAABkcnMvZG93&#10;bnJldi54bWxQSwUGAAAAAAQABAD1AAAAhwMAAAAA&#10;" path="m199,0l3071,,3071,3731,199,3731,164,3728,130,3719,98,3704,71,3683,46,3660,27,3631,12,3601,3,3567,,3531,,199,3,164,12,130,27,98,46,71,71,46,98,27,130,12,164,2,199,0xe" fillcolor="#365f91 [2404]" stroked="f" strokeweight="0">
                          <v:path arrowok="t"/>
                        </v:shape>
                        <v:shape id="Forma Livre 3" o:spid="_x0000_s1031" style="position:absolute;left:185169;top:194204;width:4686300;height:5543550;visibility:visible;mso-wrap-style:square;v-text-anchor:top" coordsize="2952,349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sYjLxQAA&#10;ANwAAAAPAAAAZHJzL2Rvd25yZXYueG1sRI9BawIxFITvhf6H8ITealaxIqtRRFoUKoVqi9fH5jW7&#10;dPOybqIb/fVGKPQ4zMw3zGwRbS3O1PrKsYJBPwNBXDhdsVHwtX97noDwAVlj7ZgUXMjDYv74MMNc&#10;u44/6bwLRiQI+xwVlCE0uZS+KMmi77uGOHk/rrUYkmyN1C12CW5rOcyysbRYcVoosaFVScXv7mQV&#10;bA/XaF5kfN2+f38s17TuVsXRKPXUi8spiEAx/If/2hutYDQewf1MOgJyf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qxiMvFAAAA3AAAAA8AAAAAAAAAAAAAAAAAlwIAAGRycy9k&#10;b3ducmV2LnhtbFBLBQYAAAAABAAEAPUAAACJAwAAAAA=&#10;" path="m79,0l2952,,2952,25,79,25,62,27,48,35,35,47,26,63,24,80,24,3411,26,3429,35,3444,48,3457,62,3466,79,3468,2951,3468,2951,3492,79,3492,59,3489,40,3481,23,3469,11,3452,3,3433,,3411,,80,3,60,11,41,23,24,40,11,59,4,79,0xe" fillcolor="#eeece1 [3214]" stroked="f" strokeweight="0">
                          <v:path arrowok="t"/>
                        </v:shape>
                        <v:line id="Conector Reto 4" o:spid="_x0000_s1032" style="position:absolute;visibility:visible;mso-wrap-style:square" from="693099,4161311" to="4394130,416131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2QT38MAAADcAAAADwAAAGRycy9kb3ducmV2LnhtbESP0WrCQBRE3wv+w3KFvunGYqNGVyli&#10;oQ8lYvQDLtlrNpi9G7Orpn/fLQh9HGbmDLPa9LYRd+p87VjBZJyAIC6drrlScDp+juYgfEDW2Dgm&#10;BT/kYbMevKww0+7BB7oXoRIRwj5DBSaENpPSl4Ys+rFriaN3dp3FEGVXSd3hI8JtI9+SJJUWa44L&#10;BlvaGiovxc0q2GOO0uwWnBud6/Iq2+80fVfqddh/LEEE6sN/+Nn+0gqmswn8nYlHQK5/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9kE9/DAAAA3AAAAA8AAAAAAAAAAAAA&#10;AAAAoQIAAGRycy9kb3ducmV2LnhtbFBLBQYAAAAABAAEAPkAAACRAwAAAAA=&#10;" strokecolor="#eeece1 [3214]" strokeweight="3pt"/>
                      </v:group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aixa de texto 472" o:spid="_x0000_s1033" type="#_x0000_t202" style="position:absolute;left:3095625;top:3695700;width:3900170;height:35528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weHOxAAA&#10;ANwAAAAPAAAAZHJzL2Rvd25yZXYueG1sRI9Pa8JAFMTvBb/D8gQvRTeVYCS6igiCaC+N7f2RffmD&#10;2bchu43RT+8KhR6HmfkNs94OphE9da62rOBjFoEgzq2uuVTwfTlMlyCcR9bYWCYFd3Kw3Yze1phq&#10;e+Mv6jNfigBhl6KCyvs2ldLlFRl0M9sSB6+wnUEfZFdK3eEtwE0j51G0kAZrDgsVtrSvKL9mv0bB&#10;iX7i9+L+WWTn5SNe7LFPkkuv1GQ87FYgPA3+P/zXPmoFcTKH15lwBOTm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sHhzsQAAADcAAAADwAAAAAAAAAAAAAAAACXAgAAZHJzL2Rv&#10;d25yZXYueG1sUEsFBgAAAAAEAAQA9QAAAIgDAAAAAA=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EECE1" w:themeColor="background2"/>
                                <w:sz w:val="78"/>
                                <w:szCs w:val="78"/>
                                <w:lang w:val="pt-BR"/>
                              </w:rPr>
                              <w:alias w:val="Título"/>
                              <w:tag w:val=""/>
                              <w:id w:val="-10889667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87031CE" w14:textId="4CADCE0D" w:rsidR="00C61E4D" w:rsidRPr="005A729F" w:rsidRDefault="00C61E4D">
                                <w:pPr>
                                  <w:pStyle w:val="SemEspaamento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EECE1" w:themeColor="background2"/>
                                    <w:sz w:val="78"/>
                                    <w:szCs w:val="78"/>
                                    <w:lang w:val="pt-BR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EECE1" w:themeColor="background2"/>
                                    <w:sz w:val="78"/>
                                    <w:szCs w:val="78"/>
                                    <w:lang w:val="pt-BR"/>
                                  </w:rPr>
                                  <w:t>Projeto Stylus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pt-BR"/>
                              </w:rPr>
                              <w:alias w:val="Subtítulo"/>
                              <w:tag w:val=""/>
                              <w:id w:val="151449914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3339A35" w14:textId="553DC13A" w:rsidR="00C61E4D" w:rsidRDefault="00C61E4D">
                                <w:pPr>
                                  <w:pStyle w:val="SemEspaamento"/>
                                  <w:spacing w:line="264" w:lineRule="auto"/>
                                  <w:rPr>
                                    <w:color w:val="EEECE1" w:themeColor="background2"/>
                                    <w:spacing w:val="20"/>
                                    <w:sz w:val="40"/>
                                    <w:szCs w:val="40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EEECE1" w:themeColor="background2"/>
                                    <w:spacing w:val="20"/>
                                    <w:sz w:val="40"/>
                                    <w:szCs w:val="40"/>
                                    <w:lang w:val="pt-BR"/>
                                  </w:rPr>
                                  <w:t>Project Charter</w:t>
                                </w:r>
                              </w:p>
                            </w:sdtContent>
                          </w:sdt>
                          <w:p w14:paraId="56DF7801" w14:textId="77777777" w:rsidR="00C61E4D" w:rsidRDefault="00C61E4D">
                            <w:pPr>
                              <w:pStyle w:val="SemEspaamento"/>
                              <w:spacing w:line="264" w:lineRule="auto"/>
                              <w:rPr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pt-BR"/>
                              </w:rPr>
                            </w:pPr>
                          </w:p>
                          <w:p w14:paraId="1E5C3DE0" w14:textId="082C9F93" w:rsidR="00C61E4D" w:rsidRDefault="00C61E4D">
                            <w:pPr>
                              <w:pStyle w:val="SemEspaamento"/>
                              <w:spacing w:line="264" w:lineRule="auto"/>
                              <w:rPr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</w:pPr>
                            <w:r w:rsidRPr="004C4EEF">
                              <w:rPr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t>Versão</w:t>
                            </w:r>
                            <w:r>
                              <w:rPr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t xml:space="preserve"> </w:t>
                            </w:r>
                            <w:r w:rsidRPr="00D10DA6">
                              <w:rPr>
                                <w:noProof/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fldChar w:fldCharType="begin"/>
                            </w:r>
                            <w:r w:rsidRPr="00D10DA6">
                              <w:rPr>
                                <w:noProof/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instrText xml:space="preserve"> DOCPROPERTY "Manager" \* MERGEFORMAT </w:instrText>
                            </w:r>
                            <w:r w:rsidRPr="00D10DA6">
                              <w:rPr>
                                <w:noProof/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fldChar w:fldCharType="separate"/>
                            </w:r>
                            <w:r w:rsidRPr="00D10DA6">
                              <w:rPr>
                                <w:noProof/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t>3</w:t>
                            </w:r>
                            <w:r w:rsidRPr="00D10DA6">
                              <w:rPr>
                                <w:noProof/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t>.</w:t>
                            </w:r>
                            <w:r>
                              <w:rPr>
                                <w:noProof/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instrText xml:space="preserve"> REVNUM  \* MERGEFORMAT </w:instrText>
                            </w:r>
                            <w:r>
                              <w:rPr>
                                <w:noProof/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t>13</w:t>
                            </w:r>
                            <w:r>
                              <w:rPr>
                                <w:noProof/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fldChar w:fldCharType="end"/>
                            </w:r>
                          </w:p>
                          <w:p w14:paraId="005E88F1" w14:textId="0616708F" w:rsidR="00C61E4D" w:rsidRPr="004C4EEF" w:rsidRDefault="00C61E4D">
                            <w:pPr>
                              <w:pStyle w:val="SemEspaamento"/>
                              <w:spacing w:line="264" w:lineRule="auto"/>
                              <w:rPr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</w:pPr>
                            <w:r>
                              <w:rPr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fldChar w:fldCharType="begin"/>
                            </w:r>
                            <w:r>
                              <w:rPr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instrText xml:space="preserve"> DATE \@ "dd/MM/yyyy" \* MERGEFORMAT </w:instrText>
                            </w:r>
                            <w:r>
                              <w:rPr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t>14/05/2016</w:t>
                            </w:r>
                            <w:r>
                              <w:rPr>
                                <w:color w:val="EEECE1" w:themeColor="background2"/>
                                <w:spacing w:val="20"/>
                                <w:sz w:val="28"/>
                                <w:szCs w:val="40"/>
                                <w:lang w:val="pt-BR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shape id="Caixa de texto 473" o:spid="_x0000_s1034" type="#_x0000_t202" style="position:absolute;left:3095625;top:7305675;width:3904488;height:15049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19pDxgAA&#10;ANwAAAAPAAAAZHJzL2Rvd25yZXYueG1sRI/NasMwEITvhbyD2EBvtdw2P8WNEtpCi0lOtgO5LtbG&#10;NrVWxpJj5+2jQiHHYWa+YTa7ybTiQr1rLCt4jmIQxKXVDVcKjsX30xsI55E1tpZJwZUc7Lazhw0m&#10;2o6c0SX3lQgQdgkqqL3vEildWZNBF9mOOHhn2xv0QfaV1D2OAW5a+RLHK2mw4bBQY0dfNZW/+WAU&#10;jKciG4pTvs8OP8vhKlfp+XNMlXqcTx/vIDxN/h7+b6dawWL9Cn9nwhGQ2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h19pDxgAAANwAAAAPAAAAAAAAAAAAAAAAAJcCAABkcnMv&#10;ZG93bnJldi54bWxQSwUGAAAAAAQABAD1AAAAigMAAAAA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EECE1" w:themeColor="background2"/>
                                <w:spacing w:val="20"/>
                                <w:sz w:val="36"/>
                                <w:szCs w:val="36"/>
                                <w:lang w:val="pt-BR"/>
                              </w:rPr>
                              <w:alias w:val="Autor"/>
                              <w:tag w:val=""/>
                              <w:id w:val="-130121369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DAFAC16" w14:textId="19DD526B" w:rsidR="00C61E4D" w:rsidRPr="005A729F" w:rsidRDefault="00C61E4D">
                                <w:pPr>
                                  <w:pStyle w:val="SemEspaamento"/>
                                  <w:spacing w:after="180"/>
                                  <w:rPr>
                                    <w:color w:val="EEECE1" w:themeColor="background2"/>
                                    <w:spacing w:val="20"/>
                                    <w:sz w:val="36"/>
                                    <w:szCs w:val="36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EEECE1" w:themeColor="background2"/>
                                    <w:spacing w:val="20"/>
                                    <w:sz w:val="36"/>
                                    <w:szCs w:val="36"/>
                                    <w:lang w:val="pt-BR"/>
                                  </w:rPr>
                                  <w:t>Carlos H A Dias</w:t>
                                </w:r>
                              </w:p>
                            </w:sdtContent>
                          </w:sdt>
                          <w:p w14:paraId="176990C0" w14:textId="63BFF9CF" w:rsidR="00C61E4D" w:rsidRPr="005A729F" w:rsidRDefault="00C61E4D">
                            <w:pPr>
                              <w:pStyle w:val="SemEspaamento"/>
                              <w:rPr>
                                <w:color w:val="EEECE1" w:themeColor="background2"/>
                                <w:spacing w:val="20"/>
                                <w:sz w:val="36"/>
                                <w:szCs w:val="36"/>
                                <w:lang w:val="pt-BR"/>
                              </w:rPr>
                            </w:pPr>
                            <w:sdt>
                              <w:sdtPr>
                                <w:rPr>
                                  <w:color w:val="EEECE1" w:themeColor="background2"/>
                                  <w:spacing w:val="20"/>
                                  <w:sz w:val="36"/>
                                  <w:szCs w:val="36"/>
                                  <w:lang w:val="pt-BR"/>
                                </w:rPr>
                                <w:alias w:val="Empresa"/>
                                <w:tag w:val=""/>
                                <w:id w:val="-178918862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EEECE1" w:themeColor="background2"/>
                                    <w:spacing w:val="20"/>
                                    <w:sz w:val="36"/>
                                    <w:szCs w:val="36"/>
                                    <w:lang w:val="pt-BR"/>
                                  </w:rPr>
                                  <w:t>CHAD Projetos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3D9DFEC" w14:textId="3B390529" w:rsidR="004C4EEF" w:rsidRDefault="004C4EEF">
          <w:pPr>
            <w:spacing w:after="200" w:line="276" w:lineRule="auto"/>
            <w:rPr>
              <w:rFonts w:eastAsiaTheme="minorEastAsia"/>
              <w:lang w:val="en-US" w:eastAsia="zh-CN"/>
            </w:rPr>
          </w:pPr>
          <w:r>
            <w:rPr>
              <w:rFonts w:eastAsiaTheme="minorEastAsia"/>
              <w:b/>
              <w:i/>
              <w:lang w:val="en-US" w:eastAsia="zh-CN"/>
            </w:rPr>
            <w:br w:type="page"/>
          </w:r>
        </w:p>
      </w:sdtContent>
    </w:sdt>
    <w:p w14:paraId="25F68767" w14:textId="489C6BA1" w:rsidR="00071D25" w:rsidRPr="00DD72EC" w:rsidRDefault="00C61E4D" w:rsidP="00DD72EC">
      <w:pPr>
        <w:pStyle w:val="TTULO"/>
      </w:pPr>
      <w:fldSimple w:instr=" TITLE  \* MERGEFORMAT ">
        <w:r w:rsidR="0026418E">
          <w:t>Projeto Stylus</w:t>
        </w:r>
      </w:fldSimple>
    </w:p>
    <w:p w14:paraId="7DB53DA0" w14:textId="77777777" w:rsidR="00D00C1E" w:rsidRPr="001C4624" w:rsidRDefault="00D00C1E" w:rsidP="00DD72EC">
      <w:pPr>
        <w:pStyle w:val="CitaoIntensa"/>
        <w:rPr>
          <w:rFonts w:ascii="Times New Roman" w:hAnsi="Times New Roman" w:cs="Times New Roman"/>
          <w:sz w:val="44"/>
        </w:rPr>
      </w:pPr>
      <w:r w:rsidRPr="001C4624">
        <w:rPr>
          <w:rFonts w:ascii="Times New Roman" w:hAnsi="Times New Roman" w:cs="Times New Roman"/>
          <w:sz w:val="44"/>
        </w:rPr>
        <w:t>Project Charter</w:t>
      </w:r>
    </w:p>
    <w:p w14:paraId="2D0A20B5" w14:textId="77777777" w:rsidR="00D00C1E" w:rsidRPr="00837562" w:rsidRDefault="00D00C1E" w:rsidP="00594718">
      <w:pPr>
        <w:pStyle w:val="Controle"/>
      </w:pPr>
      <w:r w:rsidRPr="001C4624">
        <w:t>Date</w:t>
      </w:r>
      <w:r w:rsidR="00DD72EC">
        <w:t xml:space="preserve">: </w:t>
      </w:r>
      <w:r w:rsidR="004B17C0">
        <w:t>26/03/</w:t>
      </w:r>
      <w:r w:rsidR="00837562">
        <w:t>16</w:t>
      </w:r>
    </w:p>
    <w:p w14:paraId="789583B6" w14:textId="77777777" w:rsidR="00D00C1E" w:rsidRDefault="00D00C1E" w:rsidP="00594718">
      <w:pPr>
        <w:pStyle w:val="Controle"/>
      </w:pPr>
    </w:p>
    <w:p w14:paraId="1AEAD3A8" w14:textId="77777777" w:rsidR="00594718" w:rsidRPr="00594718" w:rsidRDefault="00594718" w:rsidP="00594718">
      <w:pPr>
        <w:pStyle w:val="Controle"/>
      </w:pPr>
      <w:r>
        <w:t xml:space="preserve">Autor: </w:t>
      </w:r>
      <w:fldSimple w:instr=" AUTHOR  \* MERGEFORMAT ">
        <w:r w:rsidR="003F7FC5">
          <w:rPr>
            <w:noProof/>
          </w:rPr>
          <w:t>Carlos H A Dias</w:t>
        </w:r>
      </w:fldSimple>
    </w:p>
    <w:p w14:paraId="3DC6954B" w14:textId="32DEE287" w:rsidR="00594718" w:rsidRPr="00837562" w:rsidRDefault="00594718" w:rsidP="00314648">
      <w:pPr>
        <w:pStyle w:val="Controle"/>
      </w:pPr>
      <w:r w:rsidRPr="00837562">
        <w:t xml:space="preserve">Salvo última vez por: </w:t>
      </w:r>
      <w:fldSimple w:instr=" LASTSAVEDBY  \* MERGEFORMAT ">
        <w:r w:rsidR="003F7FC5">
          <w:rPr>
            <w:noProof/>
          </w:rPr>
          <w:t>Carlos H A Dias</w:t>
        </w:r>
      </w:fldSimple>
    </w:p>
    <w:p w14:paraId="065A401B" w14:textId="77777777" w:rsidR="00594718" w:rsidRDefault="00594718" w:rsidP="00314648">
      <w:pPr>
        <w:pStyle w:val="Controle"/>
      </w:pPr>
    </w:p>
    <w:p w14:paraId="0E19E37A" w14:textId="1828AF23" w:rsidR="003F7FC5" w:rsidRDefault="003F7FC5" w:rsidP="003F7FC5">
      <w:pPr>
        <w:pStyle w:val="Controle"/>
      </w:pPr>
      <w:r>
        <w:t xml:space="preserve">Versão: </w:t>
      </w:r>
      <w:fldSimple w:instr=" DOCPROPERTY &quot;Manager&quot; \* MERGEFORMAT ">
        <w:r w:rsidR="0012078B">
          <w:t>3</w:t>
        </w:r>
      </w:fldSimple>
      <w:r w:rsidR="006D546B">
        <w:t>.</w:t>
      </w:r>
      <w:fldSimple w:instr=" REVNUM  \* MERGEFORMAT ">
        <w:r w:rsidR="0012078B">
          <w:rPr>
            <w:noProof/>
          </w:rPr>
          <w:t>13</w:t>
        </w:r>
      </w:fldSimple>
    </w:p>
    <w:p w14:paraId="067B9224" w14:textId="77777777" w:rsidR="003F7FC5" w:rsidRPr="003F7FC5" w:rsidRDefault="003F7FC5" w:rsidP="003F7FC5">
      <w:pPr>
        <w:pStyle w:val="Controle"/>
      </w:pPr>
    </w:p>
    <w:p w14:paraId="4F5A07D3" w14:textId="77777777" w:rsidR="00837562" w:rsidRPr="00837562" w:rsidRDefault="00837562" w:rsidP="00314648">
      <w:pPr>
        <w:pStyle w:val="Controle"/>
      </w:pPr>
      <w:r w:rsidRPr="00837562">
        <w:t xml:space="preserve">Criado em: </w:t>
      </w:r>
      <w:fldSimple w:instr=" CREATEDATE  \* MERGEFORMAT ">
        <w:r w:rsidR="003F7FC5">
          <w:rPr>
            <w:noProof/>
          </w:rPr>
          <w:t>26/03/16 20:34:00</w:t>
        </w:r>
      </w:fldSimple>
    </w:p>
    <w:p w14:paraId="4BEB1673" w14:textId="77777777" w:rsidR="008E54B0" w:rsidRPr="00837562" w:rsidRDefault="008E54B0" w:rsidP="00594718">
      <w:pPr>
        <w:pStyle w:val="Controle"/>
      </w:pPr>
      <w:r w:rsidRPr="00837562">
        <w:t xml:space="preserve">Última gravação: </w:t>
      </w:r>
      <w:fldSimple w:instr=" SAVEDATE  \* MERGEFORMAT ">
        <w:r w:rsidR="00C61E4D">
          <w:rPr>
            <w:noProof/>
          </w:rPr>
          <w:t>08/05/16 17:22:00</w:t>
        </w:r>
      </w:fldSimple>
    </w:p>
    <w:p w14:paraId="14C909BB" w14:textId="77777777" w:rsidR="00D00C1E" w:rsidRPr="00837562" w:rsidRDefault="008E54B0" w:rsidP="00594718">
      <w:pPr>
        <w:pStyle w:val="Controle"/>
      </w:pPr>
      <w:r w:rsidRPr="00837562">
        <w:t xml:space="preserve">Última impressão: </w:t>
      </w:r>
      <w:fldSimple w:instr=" PRINTDATE  \* MERGEFORMAT ">
        <w:r w:rsidR="003F7FC5">
          <w:rPr>
            <w:noProof/>
          </w:rPr>
          <w:t>25/03/16 13:49:00</w:t>
        </w:r>
      </w:fldSimple>
    </w:p>
    <w:p w14:paraId="7F86F723" w14:textId="77777777" w:rsidR="00D00C1E" w:rsidRPr="00837562" w:rsidRDefault="008E54B0" w:rsidP="00594718">
      <w:pPr>
        <w:pStyle w:val="Controle"/>
      </w:pPr>
      <w:r w:rsidRPr="00837562">
        <w:t xml:space="preserve">Tempo total de edição: </w:t>
      </w:r>
      <w:fldSimple w:instr=" EDITTIME  \* MERGEFORMAT ">
        <w:r w:rsidR="003F7FC5">
          <w:rPr>
            <w:noProof/>
          </w:rPr>
          <w:t>332</w:t>
        </w:r>
      </w:fldSimple>
      <w:r w:rsidRPr="00837562">
        <w:t>h</w:t>
      </w:r>
    </w:p>
    <w:p w14:paraId="77C4005C" w14:textId="77777777" w:rsidR="00837562" w:rsidRPr="00837562" w:rsidRDefault="00837562" w:rsidP="00594718">
      <w:pPr>
        <w:pStyle w:val="Controle"/>
      </w:pPr>
    </w:p>
    <w:p w14:paraId="354EB2FF" w14:textId="77777777" w:rsidR="00837562" w:rsidRPr="00837562" w:rsidRDefault="00837562" w:rsidP="00594718">
      <w:pPr>
        <w:pStyle w:val="Controle"/>
      </w:pPr>
      <w:r w:rsidRPr="00837562">
        <w:t xml:space="preserve">Nome do arquivo: </w:t>
      </w:r>
      <w:fldSimple w:instr=" FILENAME  \* MERGEFORMAT ">
        <w:r w:rsidR="003F7FC5">
          <w:rPr>
            <w:noProof/>
          </w:rPr>
          <w:t>Projeto Stylus.docx</w:t>
        </w:r>
      </w:fldSimple>
    </w:p>
    <w:p w14:paraId="2735B7EE" w14:textId="77777777" w:rsidR="00837562" w:rsidRDefault="00837562" w:rsidP="00594718">
      <w:pPr>
        <w:pStyle w:val="Controle"/>
      </w:pPr>
      <w:r w:rsidRPr="00837562">
        <w:t xml:space="preserve">Tamanho do arquivo: </w:t>
      </w:r>
      <w:fldSimple w:instr=" FILESIZE  \* MERGEFORMAT ">
        <w:r w:rsidR="003F7FC5">
          <w:rPr>
            <w:noProof/>
          </w:rPr>
          <w:t>1385380</w:t>
        </w:r>
      </w:fldSimple>
    </w:p>
    <w:p w14:paraId="52DDF063" w14:textId="77777777" w:rsidR="00594718" w:rsidRPr="00837562" w:rsidRDefault="00594718" w:rsidP="00594718">
      <w:pPr>
        <w:pStyle w:val="Controle"/>
      </w:pPr>
      <w:r w:rsidRPr="00837562">
        <w:t xml:space="preserve">Número de páginas: </w:t>
      </w:r>
      <w:fldSimple w:instr=" NUMPAGES  \* MERGEFORMAT ">
        <w:r w:rsidR="003F7FC5">
          <w:rPr>
            <w:noProof/>
          </w:rPr>
          <w:t>13</w:t>
        </w:r>
      </w:fldSimple>
    </w:p>
    <w:p w14:paraId="275BF862" w14:textId="77777777" w:rsidR="00594718" w:rsidRPr="00837562" w:rsidRDefault="00594718" w:rsidP="00594718">
      <w:pPr>
        <w:pStyle w:val="Controle"/>
      </w:pPr>
      <w:r w:rsidRPr="00837562">
        <w:t xml:space="preserve">Número de palavras: </w:t>
      </w:r>
      <w:fldSimple w:instr=" NUMWORDS  \* MERGEFORMAT ">
        <w:r w:rsidR="003F7FC5">
          <w:rPr>
            <w:noProof/>
          </w:rPr>
          <w:t>1960</w:t>
        </w:r>
      </w:fldSimple>
    </w:p>
    <w:p w14:paraId="0E548918" w14:textId="77777777" w:rsidR="00594718" w:rsidRPr="00837562" w:rsidRDefault="00594718" w:rsidP="00594718">
      <w:pPr>
        <w:pStyle w:val="Controle"/>
      </w:pPr>
      <w:r w:rsidRPr="00837562">
        <w:t xml:space="preserve">Número de caracteres: </w:t>
      </w:r>
      <w:fldSimple w:instr=" NUMCHARS  \* MERGEFORMAT ">
        <w:r w:rsidR="003F7FC5">
          <w:rPr>
            <w:noProof/>
          </w:rPr>
          <w:t>11201</w:t>
        </w:r>
      </w:fldSimple>
    </w:p>
    <w:p w14:paraId="5C1C07C1" w14:textId="77777777" w:rsidR="00594718" w:rsidRPr="00594718" w:rsidRDefault="00594718" w:rsidP="00594718">
      <w:pPr>
        <w:pStyle w:val="Controle"/>
      </w:pPr>
    </w:p>
    <w:p w14:paraId="3A624D22" w14:textId="77777777" w:rsidR="00594718" w:rsidRPr="00594718" w:rsidRDefault="00594718" w:rsidP="00594718">
      <w:pPr>
        <w:pStyle w:val="Controle"/>
      </w:pPr>
      <w:r>
        <w:t xml:space="preserve">Comentário: </w:t>
      </w:r>
      <w:fldSimple w:instr=" COMMENTS  \* MERGEFORMAT ">
        <w:r w:rsidR="003F7FC5">
          <w:t>Modelo (template) de documento para Project Charter.</w:t>
        </w:r>
      </w:fldSimple>
    </w:p>
    <w:p w14:paraId="6835D8E8" w14:textId="77777777" w:rsidR="00837562" w:rsidRPr="00837562" w:rsidRDefault="00837562" w:rsidP="00594718">
      <w:pPr>
        <w:pStyle w:val="Controle"/>
      </w:pPr>
      <w:r w:rsidRPr="00837562">
        <w:t xml:space="preserve">Palavras-chave: </w:t>
      </w:r>
      <w:fldSimple w:instr=" KEYWORDS  \* MERGEFORMAT ">
        <w:r w:rsidR="003F7FC5">
          <w:t>project charter projeto stylus management</w:t>
        </w:r>
      </w:fldSimple>
    </w:p>
    <w:p w14:paraId="74CF2806" w14:textId="77777777" w:rsidR="00837562" w:rsidRPr="00837562" w:rsidRDefault="00837562" w:rsidP="00594718">
      <w:pPr>
        <w:pStyle w:val="Controle"/>
      </w:pPr>
    </w:p>
    <w:p w14:paraId="4A3F7606" w14:textId="77777777" w:rsidR="00837562" w:rsidRPr="00837562" w:rsidRDefault="00837562" w:rsidP="00594718">
      <w:pPr>
        <w:pStyle w:val="Controle"/>
      </w:pPr>
      <w:r w:rsidRPr="00837562">
        <w:t xml:space="preserve">Título: </w:t>
      </w:r>
      <w:fldSimple w:instr=" TITLE  \* MERGEFORMAT ">
        <w:r w:rsidR="003F7FC5">
          <w:t>Projeto Stylus</w:t>
        </w:r>
      </w:fldSimple>
    </w:p>
    <w:p w14:paraId="7F9FAA27" w14:textId="77777777" w:rsidR="00837562" w:rsidRPr="00837562" w:rsidRDefault="00837562" w:rsidP="00594718">
      <w:pPr>
        <w:pStyle w:val="Controle"/>
      </w:pPr>
      <w:r w:rsidRPr="00837562">
        <w:t xml:space="preserve">Assunto: </w:t>
      </w:r>
      <w:fldSimple w:instr=" SUBJECT  \* MERGEFORMAT ">
        <w:r w:rsidR="003F7FC5">
          <w:t>Project Charter</w:t>
        </w:r>
      </w:fldSimple>
    </w:p>
    <w:p w14:paraId="2B4FA28A" w14:textId="77777777" w:rsidR="00837562" w:rsidRDefault="00837562" w:rsidP="00594718">
      <w:pPr>
        <w:pStyle w:val="Controle"/>
      </w:pPr>
      <w:r w:rsidRPr="00837562">
        <w:t xml:space="preserve">Modelo: </w:t>
      </w:r>
      <w:fldSimple w:instr=" TEMPLATE  \* MERGEFORMAT ">
        <w:r w:rsidR="003F7FC5">
          <w:rPr>
            <w:noProof/>
          </w:rPr>
          <w:t>Project Charter Template.dotx</w:t>
        </w:r>
      </w:fldSimple>
    </w:p>
    <w:p w14:paraId="3C88CB9D" w14:textId="66F823EB" w:rsidR="003C6DB7" w:rsidRPr="007D4B4E" w:rsidRDefault="007D4B4E" w:rsidP="007D4B4E">
      <w:pPr>
        <w:spacing w:after="200" w:line="276" w:lineRule="auto"/>
        <w:rPr>
          <w:rFonts w:ascii="Copperplate" w:hAnsi="Copperplate" w:cs="Times New Roman"/>
          <w:color w:val="548DD4" w:themeColor="text2" w:themeTint="99"/>
          <w:sz w:val="24"/>
          <w:szCs w:val="28"/>
        </w:rPr>
      </w:pPr>
      <w:r>
        <w:br w:type="page"/>
      </w:r>
    </w:p>
    <w:p w14:paraId="4BABD502" w14:textId="6699B45E" w:rsidR="003C6DB7" w:rsidRDefault="003C6DB7" w:rsidP="003C6DB7">
      <w:pPr>
        <w:pStyle w:val="Controle"/>
      </w:pPr>
      <w:r>
        <w:lastRenderedPageBreak/>
        <w:t>Histórico de Versões</w:t>
      </w:r>
      <w:r w:rsidR="007D4B4E">
        <w:t>:</w:t>
      </w:r>
    </w:p>
    <w:tbl>
      <w:tblPr>
        <w:tblStyle w:val="TabeladeGrade2-nfase6"/>
        <w:tblW w:w="0" w:type="auto"/>
        <w:tblLook w:val="0280" w:firstRow="0" w:lastRow="0" w:firstColumn="1" w:lastColumn="0" w:noHBand="1" w:noVBand="0"/>
      </w:tblPr>
      <w:tblGrid>
        <w:gridCol w:w="850"/>
        <w:gridCol w:w="1676"/>
        <w:gridCol w:w="1278"/>
        <w:gridCol w:w="5828"/>
      </w:tblGrid>
      <w:tr w:rsidR="007D4B4E" w14:paraId="6633C177" w14:textId="77777777" w:rsidTr="001207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421263A3" w14:textId="1718AA1D" w:rsidR="007D4B4E" w:rsidRPr="007D4B4E" w:rsidRDefault="007D4B4E" w:rsidP="0012078B">
            <w:pPr>
              <w:jc w:val="center"/>
              <w:rPr>
                <w:color w:val="548DD4" w:themeColor="text2" w:themeTint="99"/>
              </w:rPr>
            </w:pPr>
            <w:r w:rsidRPr="007D4B4E">
              <w:rPr>
                <w:color w:val="548DD4" w:themeColor="text2" w:themeTint="99"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0" w:type="dxa"/>
            <w:vAlign w:val="center"/>
          </w:tcPr>
          <w:p w14:paraId="56853DE7" w14:textId="2842C625" w:rsidR="007D4B4E" w:rsidRPr="007D4B4E" w:rsidRDefault="007D4B4E" w:rsidP="0012078B">
            <w:pPr>
              <w:jc w:val="center"/>
              <w:rPr>
                <w:b/>
                <w:color w:val="548DD4" w:themeColor="text2" w:themeTint="99"/>
              </w:rPr>
            </w:pPr>
            <w:r w:rsidRPr="007D4B4E">
              <w:rPr>
                <w:b/>
                <w:color w:val="548DD4" w:themeColor="text2" w:themeTint="99"/>
              </w:rPr>
              <w:t>Criada por</w:t>
            </w:r>
          </w:p>
        </w:tc>
        <w:tc>
          <w:tcPr>
            <w:tcW w:w="1134" w:type="dxa"/>
            <w:vAlign w:val="center"/>
          </w:tcPr>
          <w:p w14:paraId="50A4B104" w14:textId="24B84858" w:rsidR="007D4B4E" w:rsidRPr="007D4B4E" w:rsidRDefault="007D4B4E" w:rsidP="001207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548DD4" w:themeColor="text2" w:themeTint="99"/>
              </w:rPr>
            </w:pPr>
            <w:r w:rsidRPr="007D4B4E">
              <w:rPr>
                <w:b/>
                <w:color w:val="548DD4" w:themeColor="text2" w:themeTint="99"/>
              </w:rPr>
              <w:t>Data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48" w:type="dxa"/>
            <w:vAlign w:val="center"/>
          </w:tcPr>
          <w:p w14:paraId="5927C815" w14:textId="4CBC15B6" w:rsidR="007D4B4E" w:rsidRPr="007D4B4E" w:rsidRDefault="007D4B4E" w:rsidP="0012078B">
            <w:pPr>
              <w:jc w:val="center"/>
              <w:rPr>
                <w:b/>
                <w:color w:val="548DD4" w:themeColor="text2" w:themeTint="99"/>
              </w:rPr>
            </w:pPr>
            <w:r w:rsidRPr="007D4B4E">
              <w:rPr>
                <w:b/>
                <w:color w:val="548DD4" w:themeColor="text2" w:themeTint="99"/>
              </w:rPr>
              <w:t>Motivo</w:t>
            </w:r>
          </w:p>
        </w:tc>
      </w:tr>
      <w:tr w:rsidR="007D4B4E" w14:paraId="5859AF81" w14:textId="77777777" w:rsidTr="001207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6A91EB63" w14:textId="31A95E67" w:rsidR="007D4B4E" w:rsidRPr="007D4B4E" w:rsidRDefault="007D4B4E" w:rsidP="0012078B">
            <w:pPr>
              <w:jc w:val="center"/>
              <w:rPr>
                <w:color w:val="548DD4" w:themeColor="text2" w:themeTint="99"/>
              </w:rPr>
            </w:pPr>
            <w:r w:rsidRPr="007D4B4E">
              <w:rPr>
                <w:color w:val="548DD4" w:themeColor="text2" w:themeTint="99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0" w:type="dxa"/>
            <w:vAlign w:val="center"/>
          </w:tcPr>
          <w:p w14:paraId="7B002A26" w14:textId="4997709B" w:rsidR="007D4B4E" w:rsidRPr="007D4B4E" w:rsidRDefault="007D4B4E" w:rsidP="0012078B">
            <w:pPr>
              <w:jc w:val="left"/>
              <w:rPr>
                <w:color w:val="548DD4" w:themeColor="text2" w:themeTint="99"/>
              </w:rPr>
            </w:pPr>
            <w:r w:rsidRPr="007D4B4E">
              <w:rPr>
                <w:color w:val="548DD4" w:themeColor="text2" w:themeTint="99"/>
              </w:rPr>
              <w:t>Carlos H A Dias</w:t>
            </w:r>
          </w:p>
        </w:tc>
        <w:tc>
          <w:tcPr>
            <w:tcW w:w="1134" w:type="dxa"/>
            <w:vAlign w:val="center"/>
          </w:tcPr>
          <w:p w14:paraId="505DF74E" w14:textId="51C7C652" w:rsidR="007D4B4E" w:rsidRPr="007D4B4E" w:rsidRDefault="007D4B4E" w:rsidP="0012078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48DD4" w:themeColor="text2" w:themeTint="99"/>
              </w:rPr>
            </w:pPr>
            <w:r w:rsidRPr="007D4B4E">
              <w:rPr>
                <w:color w:val="548DD4" w:themeColor="text2" w:themeTint="99"/>
              </w:rPr>
              <w:t>03/04/2016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48" w:type="dxa"/>
            <w:vAlign w:val="center"/>
          </w:tcPr>
          <w:p w14:paraId="3FE53CC9" w14:textId="5348D65F" w:rsidR="007D4B4E" w:rsidRPr="007D4B4E" w:rsidRDefault="007D4B4E" w:rsidP="0012078B">
            <w:pPr>
              <w:jc w:val="left"/>
              <w:rPr>
                <w:color w:val="548DD4" w:themeColor="text2" w:themeTint="99"/>
              </w:rPr>
            </w:pPr>
            <w:r w:rsidRPr="007D4B4E">
              <w:rPr>
                <w:color w:val="548DD4" w:themeColor="text2" w:themeTint="99"/>
              </w:rPr>
              <w:t>Versão inicial do documento.</w:t>
            </w:r>
          </w:p>
        </w:tc>
      </w:tr>
      <w:tr w:rsidR="007D4B4E" w14:paraId="688060DC" w14:textId="77777777" w:rsidTr="001207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08B5BE47" w14:textId="3E6CFDFE" w:rsidR="007D4B4E" w:rsidRPr="007D4B4E" w:rsidRDefault="009C3A3B" w:rsidP="0012078B">
            <w:pPr>
              <w:jc w:val="center"/>
              <w:rPr>
                <w:color w:val="548DD4" w:themeColor="text2" w:themeTint="99"/>
              </w:rPr>
            </w:pPr>
            <w:r>
              <w:rPr>
                <w:color w:val="548DD4" w:themeColor="text2" w:themeTint="99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0" w:type="dxa"/>
            <w:vAlign w:val="center"/>
          </w:tcPr>
          <w:p w14:paraId="3F51557A" w14:textId="7658C699" w:rsidR="007D4B4E" w:rsidRPr="007D4B4E" w:rsidRDefault="009C3A3B" w:rsidP="0012078B">
            <w:pPr>
              <w:jc w:val="left"/>
              <w:rPr>
                <w:color w:val="548DD4" w:themeColor="text2" w:themeTint="99"/>
              </w:rPr>
            </w:pPr>
            <w:r>
              <w:rPr>
                <w:color w:val="548DD4" w:themeColor="text2" w:themeTint="99"/>
              </w:rPr>
              <w:t>Carlos H A Dias</w:t>
            </w:r>
          </w:p>
        </w:tc>
        <w:tc>
          <w:tcPr>
            <w:tcW w:w="1134" w:type="dxa"/>
            <w:vAlign w:val="center"/>
          </w:tcPr>
          <w:p w14:paraId="2E48FF31" w14:textId="17BF76AD" w:rsidR="007D4B4E" w:rsidRPr="007D4B4E" w:rsidRDefault="00724707" w:rsidP="0012078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48DD4" w:themeColor="text2" w:themeTint="99"/>
              </w:rPr>
            </w:pPr>
            <w:r>
              <w:rPr>
                <w:color w:val="548DD4" w:themeColor="text2" w:themeTint="99"/>
              </w:rPr>
              <w:t>01/05/2016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48" w:type="dxa"/>
            <w:vAlign w:val="center"/>
          </w:tcPr>
          <w:p w14:paraId="4172B46C" w14:textId="042025F4" w:rsidR="007D4B4E" w:rsidRPr="007D4B4E" w:rsidRDefault="00724707" w:rsidP="0012078B">
            <w:pPr>
              <w:jc w:val="left"/>
              <w:rPr>
                <w:color w:val="548DD4" w:themeColor="text2" w:themeTint="99"/>
              </w:rPr>
            </w:pPr>
            <w:r>
              <w:rPr>
                <w:color w:val="548DD4" w:themeColor="text2" w:themeTint="99"/>
              </w:rPr>
              <w:t>Inclusão do Anexo II e melhorias em Estilos.</w:t>
            </w:r>
          </w:p>
        </w:tc>
      </w:tr>
      <w:tr w:rsidR="0012078B" w14:paraId="583B58E9" w14:textId="77777777" w:rsidTr="001207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1458E545" w14:textId="77CEB882" w:rsidR="0012078B" w:rsidRDefault="0012078B" w:rsidP="0012078B">
            <w:pPr>
              <w:jc w:val="center"/>
              <w:rPr>
                <w:color w:val="548DD4" w:themeColor="text2" w:themeTint="99"/>
              </w:rPr>
            </w:pPr>
            <w:r>
              <w:rPr>
                <w:color w:val="548DD4" w:themeColor="text2" w:themeTint="99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0" w:type="dxa"/>
            <w:vAlign w:val="center"/>
          </w:tcPr>
          <w:p w14:paraId="31604BA7" w14:textId="50895993" w:rsidR="0012078B" w:rsidRDefault="0012078B" w:rsidP="0012078B">
            <w:pPr>
              <w:jc w:val="left"/>
              <w:rPr>
                <w:color w:val="548DD4" w:themeColor="text2" w:themeTint="99"/>
              </w:rPr>
            </w:pPr>
            <w:r>
              <w:rPr>
                <w:color w:val="548DD4" w:themeColor="text2" w:themeTint="99"/>
              </w:rPr>
              <w:t>Carlos H A Dias</w:t>
            </w:r>
          </w:p>
        </w:tc>
        <w:tc>
          <w:tcPr>
            <w:tcW w:w="1134" w:type="dxa"/>
            <w:vAlign w:val="center"/>
          </w:tcPr>
          <w:p w14:paraId="5643195D" w14:textId="403E2A1A" w:rsidR="0012078B" w:rsidRDefault="0012078B" w:rsidP="0012078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48DD4" w:themeColor="text2" w:themeTint="99"/>
              </w:rPr>
            </w:pPr>
            <w:r>
              <w:rPr>
                <w:color w:val="548DD4" w:themeColor="text2" w:themeTint="99"/>
              </w:rPr>
              <w:t>08/05/2016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48" w:type="dxa"/>
            <w:vAlign w:val="center"/>
          </w:tcPr>
          <w:p w14:paraId="6730DA80" w14:textId="5EDC54F3" w:rsidR="0012078B" w:rsidRDefault="0012078B" w:rsidP="0012078B">
            <w:pPr>
              <w:jc w:val="left"/>
              <w:rPr>
                <w:color w:val="548DD4" w:themeColor="text2" w:themeTint="99"/>
              </w:rPr>
            </w:pPr>
            <w:r>
              <w:rPr>
                <w:color w:val="548DD4" w:themeColor="text2" w:themeTint="99"/>
              </w:rPr>
              <w:t>Inclusão do Plano de Carreira e do Planejamento Estratégico nos objetivos.</w:t>
            </w:r>
          </w:p>
        </w:tc>
      </w:tr>
    </w:tbl>
    <w:p w14:paraId="1828FA8C" w14:textId="5886DF10" w:rsidR="00314648" w:rsidRPr="00314648" w:rsidRDefault="00314648" w:rsidP="007D4B4E">
      <w:pPr>
        <w:spacing w:after="200" w:line="276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</w:rPr>
        <w:id w:val="101026658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77209D8E" w14:textId="77777777" w:rsidR="00D25524" w:rsidRPr="001C4624" w:rsidRDefault="004B17C0">
          <w:pPr>
            <w:pStyle w:val="CabealhodoSumrio"/>
          </w:pPr>
          <w:r>
            <w:t>Sumário</w:t>
          </w:r>
        </w:p>
        <w:p w14:paraId="0283F551" w14:textId="77777777" w:rsidR="008043AF" w:rsidRDefault="004B17C0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fldChar w:fldCharType="begin"/>
          </w:r>
          <w:r>
            <w:instrText xml:space="preserve"> TOC \t "Título 1;2;Título 2;3;Título 3;4;PARTE;1" </w:instrText>
          </w:r>
          <w:r>
            <w:fldChar w:fldCharType="separate"/>
          </w:r>
          <w:r w:rsidR="008043AF">
            <w:rPr>
              <w:noProof/>
            </w:rPr>
            <w:t>Informações Gerais</w:t>
          </w:r>
          <w:r w:rsidR="008043AF">
            <w:rPr>
              <w:noProof/>
            </w:rPr>
            <w:tab/>
          </w:r>
          <w:r w:rsidR="008043AF">
            <w:rPr>
              <w:noProof/>
            </w:rPr>
            <w:fldChar w:fldCharType="begin"/>
          </w:r>
          <w:r w:rsidR="008043AF">
            <w:rPr>
              <w:noProof/>
            </w:rPr>
            <w:instrText xml:space="preserve"> PAGEREF _Toc449873271 \h </w:instrText>
          </w:r>
          <w:r w:rsidR="008043AF">
            <w:rPr>
              <w:noProof/>
            </w:rPr>
          </w:r>
          <w:r w:rsidR="008043AF">
            <w:rPr>
              <w:noProof/>
            </w:rPr>
            <w:fldChar w:fldCharType="separate"/>
          </w:r>
          <w:r w:rsidR="008043AF">
            <w:rPr>
              <w:noProof/>
            </w:rPr>
            <w:t>1</w:t>
          </w:r>
          <w:r w:rsidR="008043AF">
            <w:rPr>
              <w:noProof/>
            </w:rPr>
            <w:fldChar w:fldCharType="end"/>
          </w:r>
        </w:p>
        <w:p w14:paraId="1B66E7A4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Descrição do Projeto / Business Case / Propósito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55D12F6F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Objetivos do Projeto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55159049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  <w:lang w:eastAsia="pt-BR"/>
            </w:rPr>
            <w:t>Objetivos SMART: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374D2DFE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  <w:lang w:eastAsia="pt-BR"/>
            </w:rPr>
            <w:t>Objetivos 5W2H: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6EA2B36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Objetivos: Valores ou Benefícios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0888A77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Objetivos: Entregáveis e Resultados Esperados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134B486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Objetivos: Prioridades e Problemas Resolvidos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DFE427D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Requisitos de Alto Nível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E49712B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Premissas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2873FD9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Restrições e Dependências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9A93307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Riscos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B173E71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Milestones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5C33B4D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Custos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DC6A448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Project Manager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899378C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Recursos Humanos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8F4C415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Principais Partes Interessadas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1134BBF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Recursos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C4DAA5E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Metodologia do Ciclo de Vida do Projeto e Ferramentas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A8D92AB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Declaração de Impacto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4407EA3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Aprovação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9472F39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ANEXO I: Referências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AEB68C9" w14:textId="77777777" w:rsidR="008043AF" w:rsidRDefault="008043AF">
          <w:pPr>
            <w:pStyle w:val="Sumrio2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rPr>
              <w:noProof/>
            </w:rPr>
            <w:t>ANEXO II: Planejamento Estratégico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_Toc449873293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3E6BE49" w14:textId="77777777" w:rsidR="00D25524" w:rsidRPr="004B17C0" w:rsidRDefault="004B17C0" w:rsidP="002A2B5A">
          <w:r>
            <w:fldChar w:fldCharType="end"/>
          </w:r>
        </w:p>
      </w:sdtContent>
    </w:sdt>
    <w:p w14:paraId="461EA31A" w14:textId="77777777" w:rsidR="00D25524" w:rsidRDefault="00D25524" w:rsidP="002A2B5A">
      <w:pPr>
        <w:rPr>
          <w:rFonts w:ascii="Times New Roman" w:hAnsi="Times New Roman" w:cs="Times New Roman"/>
        </w:rPr>
      </w:pPr>
    </w:p>
    <w:p w14:paraId="2063F935" w14:textId="77777777" w:rsidR="004B17C0" w:rsidRPr="001C4624" w:rsidRDefault="004B17C0" w:rsidP="002A2B5A">
      <w:pPr>
        <w:rPr>
          <w:rFonts w:ascii="Times New Roman" w:hAnsi="Times New Roman" w:cs="Times New Roman"/>
        </w:rPr>
        <w:sectPr w:rsidR="004B17C0" w:rsidRPr="001C4624" w:rsidSect="00582023">
          <w:headerReference w:type="default" r:id="rId10"/>
          <w:footerReference w:type="default" r:id="rId11"/>
          <w:pgSz w:w="11900" w:h="16840" w:code="9"/>
          <w:pgMar w:top="1134" w:right="1134" w:bottom="1803" w:left="1134" w:header="720" w:footer="720" w:gutter="0"/>
          <w:cols w:space="720"/>
          <w:titlePg/>
          <w:docGrid w:linePitch="360"/>
        </w:sectPr>
      </w:pPr>
    </w:p>
    <w:p w14:paraId="365C3B26" w14:textId="77777777" w:rsidR="00064164" w:rsidRPr="001C4624" w:rsidRDefault="001C4624" w:rsidP="000C34D6">
      <w:pPr>
        <w:pStyle w:val="Ttulo1"/>
      </w:pPr>
      <w:bookmarkStart w:id="0" w:name="_Toc449873271"/>
      <w:r w:rsidRPr="001C4624">
        <w:lastRenderedPageBreak/>
        <w:t>Informações Gerais</w:t>
      </w:r>
      <w:bookmarkEnd w:id="0"/>
    </w:p>
    <w:tbl>
      <w:tblPr>
        <w:tblW w:w="9645" w:type="dxa"/>
        <w:tblInd w:w="-15" w:type="dxa"/>
        <w:tblBorders>
          <w:top w:val="single" w:sz="18" w:space="0" w:color="C6D9F1" w:themeColor="text2" w:themeTint="33"/>
          <w:left w:val="single" w:sz="18" w:space="0" w:color="C6D9F1" w:themeColor="text2" w:themeTint="33"/>
          <w:bottom w:val="single" w:sz="18" w:space="0" w:color="C6D9F1" w:themeColor="text2" w:themeTint="33"/>
          <w:right w:val="single" w:sz="18" w:space="0" w:color="C6D9F1" w:themeColor="text2" w:themeTint="33"/>
          <w:insideH w:val="single" w:sz="18" w:space="0" w:color="C6D9F1" w:themeColor="text2" w:themeTint="33"/>
          <w:insideV w:val="single" w:sz="18" w:space="0" w:color="C6D9F1" w:themeColor="text2" w:themeTint="33"/>
        </w:tblBorders>
        <w:tblLayout w:type="fixed"/>
        <w:tblLook w:val="0000" w:firstRow="0" w:lastRow="0" w:firstColumn="0" w:lastColumn="0" w:noHBand="0" w:noVBand="0"/>
      </w:tblPr>
      <w:tblGrid>
        <w:gridCol w:w="1849"/>
        <w:gridCol w:w="3632"/>
        <w:gridCol w:w="1311"/>
        <w:gridCol w:w="2853"/>
      </w:tblGrid>
      <w:tr w:rsidR="00D45306" w:rsidRPr="00955D54" w14:paraId="12288EB0" w14:textId="77777777" w:rsidTr="00C65C1B">
        <w:trPr>
          <w:trHeight w:val="1134"/>
        </w:trPr>
        <w:tc>
          <w:tcPr>
            <w:tcW w:w="1849" w:type="dxa"/>
            <w:shd w:val="clear" w:color="auto" w:fill="548DD4" w:themeFill="text2" w:themeFillTint="99"/>
            <w:vAlign w:val="center"/>
          </w:tcPr>
          <w:p w14:paraId="0B55F2EE" w14:textId="77777777" w:rsidR="00064164" w:rsidRPr="00955D54" w:rsidRDefault="001C4624" w:rsidP="001C4624">
            <w:pPr>
              <w:pStyle w:val="formtext"/>
              <w:jc w:val="right"/>
              <w:rPr>
                <w:rFonts w:asciiTheme="minorHAnsi" w:hAnsiTheme="minorHAnsi"/>
                <w:i w:val="0"/>
                <w:color w:val="FFFFFF" w:themeColor="background1"/>
                <w:sz w:val="24"/>
                <w:szCs w:val="24"/>
              </w:rPr>
            </w:pPr>
            <w:r w:rsidRPr="00955D54">
              <w:rPr>
                <w:rFonts w:asciiTheme="minorHAnsi" w:hAnsiTheme="minorHAnsi"/>
                <w:i w:val="0"/>
                <w:color w:val="FFFFFF" w:themeColor="background1"/>
                <w:sz w:val="24"/>
                <w:szCs w:val="24"/>
              </w:rPr>
              <w:t>Nome do Projeto</w:t>
            </w:r>
          </w:p>
        </w:tc>
        <w:tc>
          <w:tcPr>
            <w:tcW w:w="7796" w:type="dxa"/>
            <w:gridSpan w:val="3"/>
            <w:vAlign w:val="center"/>
          </w:tcPr>
          <w:p w14:paraId="7B554AEE" w14:textId="77777777" w:rsidR="00064164" w:rsidRPr="00955D54" w:rsidRDefault="008C49C8" w:rsidP="00D45306">
            <w:pPr>
              <w:pStyle w:val="formtext"/>
              <w:rPr>
                <w:rFonts w:asciiTheme="minorHAnsi" w:hAnsiTheme="minorHAnsi"/>
                <w:sz w:val="24"/>
                <w:szCs w:val="24"/>
              </w:rPr>
            </w:pPr>
            <w:r w:rsidRPr="00955D54">
              <w:rPr>
                <w:rFonts w:asciiTheme="minorHAnsi" w:hAnsiTheme="minorHAnsi"/>
                <w:sz w:val="28"/>
                <w:szCs w:val="24"/>
              </w:rPr>
              <w:t>Projeto Stylus</w:t>
            </w:r>
          </w:p>
        </w:tc>
      </w:tr>
      <w:tr w:rsidR="00D45306" w:rsidRPr="00955D54" w14:paraId="7C94142C" w14:textId="77777777" w:rsidTr="00C65C1B">
        <w:trPr>
          <w:trHeight w:val="567"/>
        </w:trPr>
        <w:tc>
          <w:tcPr>
            <w:tcW w:w="1849" w:type="dxa"/>
            <w:shd w:val="clear" w:color="auto" w:fill="548DD4" w:themeFill="text2" w:themeFillTint="99"/>
            <w:vAlign w:val="center"/>
          </w:tcPr>
          <w:p w14:paraId="38F6C417" w14:textId="77777777" w:rsidR="00064164" w:rsidRPr="00955D54" w:rsidRDefault="001C4624" w:rsidP="001C4624">
            <w:pPr>
              <w:pStyle w:val="formtext"/>
              <w:jc w:val="right"/>
              <w:rPr>
                <w:rFonts w:asciiTheme="minorHAnsi" w:hAnsiTheme="minorHAnsi"/>
                <w:i w:val="0"/>
                <w:color w:val="FFFFFF" w:themeColor="background1"/>
                <w:sz w:val="24"/>
                <w:szCs w:val="24"/>
              </w:rPr>
            </w:pPr>
            <w:r w:rsidRPr="00955D54">
              <w:rPr>
                <w:rFonts w:asciiTheme="minorHAnsi" w:hAnsiTheme="minorHAnsi"/>
                <w:i w:val="0"/>
                <w:color w:val="FFFFFF" w:themeColor="background1"/>
                <w:sz w:val="24"/>
                <w:szCs w:val="24"/>
              </w:rPr>
              <w:t>Descritivo</w:t>
            </w:r>
          </w:p>
        </w:tc>
        <w:tc>
          <w:tcPr>
            <w:tcW w:w="7796" w:type="dxa"/>
            <w:gridSpan w:val="3"/>
            <w:vAlign w:val="center"/>
          </w:tcPr>
          <w:p w14:paraId="6DCD6B23" w14:textId="77777777" w:rsidR="00064164" w:rsidRPr="00955D54" w:rsidRDefault="008C49C8" w:rsidP="00D45306">
            <w:pPr>
              <w:pStyle w:val="formtext"/>
              <w:rPr>
                <w:rFonts w:asciiTheme="minorHAnsi" w:hAnsiTheme="minorHAnsi"/>
                <w:b w:val="0"/>
                <w:i w:val="0"/>
                <w:sz w:val="24"/>
                <w:szCs w:val="24"/>
              </w:rPr>
            </w:pPr>
            <w:r w:rsidRPr="00955D54">
              <w:rPr>
                <w:rFonts w:asciiTheme="minorHAnsi" w:hAnsiTheme="minorHAnsi"/>
                <w:b w:val="0"/>
                <w:i w:val="0"/>
                <w:sz w:val="24"/>
                <w:szCs w:val="24"/>
              </w:rPr>
              <w:t xml:space="preserve">Um esforço para </w:t>
            </w:r>
            <w:r w:rsidR="00D45306" w:rsidRPr="00955D54">
              <w:rPr>
                <w:rFonts w:asciiTheme="minorHAnsi" w:hAnsiTheme="minorHAnsi"/>
                <w:b w:val="0"/>
                <w:i w:val="0"/>
                <w:sz w:val="24"/>
                <w:szCs w:val="24"/>
              </w:rPr>
              <w:t>organiza</w:t>
            </w:r>
            <w:r w:rsidRPr="00955D54">
              <w:rPr>
                <w:rFonts w:asciiTheme="minorHAnsi" w:hAnsiTheme="minorHAnsi"/>
                <w:b w:val="0"/>
                <w:i w:val="0"/>
                <w:sz w:val="24"/>
                <w:szCs w:val="24"/>
              </w:rPr>
              <w:t xml:space="preserve">r o galinheiro da minha vida com fins de melhorar a produtividade e </w:t>
            </w:r>
            <w:r w:rsidR="00D45306" w:rsidRPr="00955D54">
              <w:rPr>
                <w:rFonts w:asciiTheme="minorHAnsi" w:hAnsiTheme="minorHAnsi"/>
                <w:b w:val="0"/>
                <w:i w:val="0"/>
                <w:sz w:val="24"/>
                <w:szCs w:val="24"/>
              </w:rPr>
              <w:t>promover</w:t>
            </w:r>
            <w:r w:rsidRPr="00955D54">
              <w:rPr>
                <w:rFonts w:asciiTheme="minorHAnsi" w:hAnsiTheme="minorHAnsi"/>
                <w:b w:val="0"/>
                <w:i w:val="0"/>
                <w:sz w:val="24"/>
                <w:szCs w:val="24"/>
              </w:rPr>
              <w:t xml:space="preserve"> o bem estar.</w:t>
            </w:r>
          </w:p>
        </w:tc>
      </w:tr>
      <w:tr w:rsidR="00D45306" w:rsidRPr="00955D54" w14:paraId="6AAAF897" w14:textId="77777777" w:rsidTr="00C65C1B">
        <w:trPr>
          <w:trHeight w:hRule="exact" w:val="567"/>
        </w:trPr>
        <w:tc>
          <w:tcPr>
            <w:tcW w:w="1849" w:type="dxa"/>
            <w:shd w:val="clear" w:color="auto" w:fill="548DD4" w:themeFill="text2" w:themeFillTint="99"/>
            <w:vAlign w:val="center"/>
          </w:tcPr>
          <w:p w14:paraId="57D6E2EE" w14:textId="77777777" w:rsidR="00064164" w:rsidRPr="00955D54" w:rsidRDefault="001C4624" w:rsidP="001C4624">
            <w:pPr>
              <w:pStyle w:val="formtext"/>
              <w:jc w:val="right"/>
              <w:rPr>
                <w:rFonts w:asciiTheme="minorHAnsi" w:hAnsiTheme="minorHAnsi"/>
                <w:i w:val="0"/>
                <w:color w:val="FFFFFF" w:themeColor="background1"/>
                <w:sz w:val="24"/>
                <w:szCs w:val="24"/>
              </w:rPr>
            </w:pPr>
            <w:r w:rsidRPr="00955D54">
              <w:rPr>
                <w:rFonts w:asciiTheme="minorHAnsi" w:hAnsiTheme="minorHAnsi"/>
                <w:i w:val="0"/>
                <w:color w:val="FFFFFF" w:themeColor="background1"/>
                <w:sz w:val="24"/>
                <w:szCs w:val="24"/>
              </w:rPr>
              <w:t>Preparado por</w:t>
            </w:r>
          </w:p>
        </w:tc>
        <w:tc>
          <w:tcPr>
            <w:tcW w:w="7796" w:type="dxa"/>
            <w:gridSpan w:val="3"/>
            <w:vAlign w:val="center"/>
          </w:tcPr>
          <w:p w14:paraId="69CCA38B" w14:textId="77777777" w:rsidR="00B0336F" w:rsidRPr="00955D54" w:rsidRDefault="008C49C8" w:rsidP="001C4624">
            <w:pPr>
              <w:pStyle w:val="formtext"/>
              <w:rPr>
                <w:rFonts w:asciiTheme="minorHAnsi" w:hAnsiTheme="minorHAnsi"/>
                <w:b w:val="0"/>
                <w:i w:val="0"/>
                <w:sz w:val="24"/>
                <w:szCs w:val="24"/>
              </w:rPr>
            </w:pPr>
            <w:r w:rsidRPr="00955D54">
              <w:rPr>
                <w:rFonts w:asciiTheme="minorHAnsi" w:hAnsiTheme="minorHAnsi"/>
                <w:b w:val="0"/>
                <w:i w:val="0"/>
                <w:sz w:val="24"/>
                <w:szCs w:val="24"/>
              </w:rPr>
              <w:t>Carlos H A Dias</w:t>
            </w:r>
          </w:p>
        </w:tc>
      </w:tr>
      <w:tr w:rsidR="00955D54" w:rsidRPr="00955D54" w14:paraId="031A9895" w14:textId="77777777" w:rsidTr="00C65C1B">
        <w:trPr>
          <w:trHeight w:hRule="exact" w:val="567"/>
        </w:trPr>
        <w:tc>
          <w:tcPr>
            <w:tcW w:w="1849" w:type="dxa"/>
            <w:shd w:val="clear" w:color="auto" w:fill="548DD4" w:themeFill="text2" w:themeFillTint="99"/>
            <w:vAlign w:val="center"/>
          </w:tcPr>
          <w:p w14:paraId="3C0FA4AE" w14:textId="77777777" w:rsidR="00064164" w:rsidRPr="00955D54" w:rsidRDefault="001C4624" w:rsidP="001C4624">
            <w:pPr>
              <w:pStyle w:val="formtext"/>
              <w:jc w:val="right"/>
              <w:rPr>
                <w:rFonts w:asciiTheme="minorHAnsi" w:hAnsiTheme="minorHAnsi"/>
                <w:i w:val="0"/>
                <w:color w:val="FFFFFF" w:themeColor="background1"/>
                <w:sz w:val="24"/>
                <w:szCs w:val="24"/>
              </w:rPr>
            </w:pPr>
            <w:r w:rsidRPr="00955D54">
              <w:rPr>
                <w:rFonts w:asciiTheme="minorHAnsi" w:hAnsiTheme="minorHAnsi"/>
                <w:i w:val="0"/>
                <w:color w:val="FFFFFF" w:themeColor="background1"/>
                <w:sz w:val="24"/>
                <w:szCs w:val="24"/>
              </w:rPr>
              <w:t>Data</w:t>
            </w:r>
          </w:p>
        </w:tc>
        <w:tc>
          <w:tcPr>
            <w:tcW w:w="3632" w:type="dxa"/>
            <w:vAlign w:val="center"/>
          </w:tcPr>
          <w:p w14:paraId="3F2D694C" w14:textId="77777777" w:rsidR="00064164" w:rsidRPr="00955D54" w:rsidRDefault="008C49C8" w:rsidP="001C4624">
            <w:pPr>
              <w:pStyle w:val="formtext"/>
              <w:rPr>
                <w:rFonts w:asciiTheme="minorHAnsi" w:hAnsiTheme="minorHAnsi"/>
                <w:b w:val="0"/>
                <w:i w:val="0"/>
                <w:sz w:val="24"/>
                <w:szCs w:val="24"/>
              </w:rPr>
            </w:pPr>
            <w:r w:rsidRPr="00955D54">
              <w:rPr>
                <w:rFonts w:asciiTheme="minorHAnsi" w:hAnsiTheme="minorHAnsi"/>
                <w:b w:val="0"/>
                <w:i w:val="0"/>
                <w:sz w:val="24"/>
                <w:szCs w:val="24"/>
              </w:rPr>
              <w:t>25/03/2016</w:t>
            </w:r>
          </w:p>
        </w:tc>
        <w:tc>
          <w:tcPr>
            <w:tcW w:w="1311" w:type="dxa"/>
            <w:shd w:val="clear" w:color="auto" w:fill="548DD4" w:themeFill="text2" w:themeFillTint="99"/>
            <w:vAlign w:val="center"/>
          </w:tcPr>
          <w:p w14:paraId="4C2D6A64" w14:textId="77777777" w:rsidR="00064164" w:rsidRPr="00955D54" w:rsidRDefault="00064164" w:rsidP="001C4624">
            <w:pPr>
              <w:pStyle w:val="formtext"/>
              <w:jc w:val="right"/>
              <w:rPr>
                <w:rFonts w:asciiTheme="minorHAnsi" w:hAnsiTheme="minorHAnsi"/>
                <w:i w:val="0"/>
                <w:color w:val="FFFFFF" w:themeColor="background1"/>
                <w:sz w:val="24"/>
                <w:szCs w:val="24"/>
              </w:rPr>
            </w:pPr>
            <w:r w:rsidRPr="00955D54">
              <w:rPr>
                <w:rFonts w:asciiTheme="minorHAnsi" w:hAnsiTheme="minorHAnsi"/>
                <w:i w:val="0"/>
                <w:color w:val="FFFFFF" w:themeColor="background1"/>
                <w:sz w:val="24"/>
                <w:szCs w:val="24"/>
              </w:rPr>
              <w:t>Vers</w:t>
            </w:r>
            <w:r w:rsidR="001C4624" w:rsidRPr="00955D54">
              <w:rPr>
                <w:rFonts w:asciiTheme="minorHAnsi" w:hAnsiTheme="minorHAnsi"/>
                <w:i w:val="0"/>
                <w:color w:val="FFFFFF" w:themeColor="background1"/>
                <w:sz w:val="24"/>
                <w:szCs w:val="24"/>
              </w:rPr>
              <w:t>ão</w:t>
            </w:r>
          </w:p>
        </w:tc>
        <w:tc>
          <w:tcPr>
            <w:tcW w:w="2853" w:type="dxa"/>
            <w:vAlign w:val="center"/>
          </w:tcPr>
          <w:p w14:paraId="055759BF" w14:textId="011C1FCA" w:rsidR="00064164" w:rsidRPr="00955D54" w:rsidRDefault="00724707" w:rsidP="001C4624">
            <w:pPr>
              <w:pStyle w:val="formtext"/>
              <w:jc w:val="center"/>
              <w:rPr>
                <w:rFonts w:asciiTheme="minorHAnsi" w:hAnsiTheme="minorHAnsi"/>
                <w:b w:val="0"/>
                <w:i w:val="0"/>
                <w:sz w:val="24"/>
                <w:szCs w:val="24"/>
              </w:rPr>
            </w:pPr>
            <w:r>
              <w:rPr>
                <w:rFonts w:asciiTheme="minorHAnsi" w:hAnsiTheme="minorHAnsi"/>
                <w:b w:val="0"/>
                <w:i w:val="0"/>
                <w:sz w:val="24"/>
                <w:szCs w:val="24"/>
              </w:rPr>
              <w:fldChar w:fldCharType="begin"/>
            </w:r>
            <w:r>
              <w:rPr>
                <w:rFonts w:asciiTheme="minorHAnsi" w:hAnsiTheme="minorHAnsi"/>
                <w:b w:val="0"/>
                <w:i w:val="0"/>
                <w:sz w:val="24"/>
                <w:szCs w:val="24"/>
              </w:rPr>
              <w:instrText xml:space="preserve"> DOCPROPERTY "Manager" \* MERGEFORMAT </w:instrText>
            </w:r>
            <w:r>
              <w:rPr>
                <w:rFonts w:asciiTheme="minorHAnsi" w:hAnsiTheme="minorHAnsi"/>
                <w:b w:val="0"/>
                <w:i w:val="0"/>
                <w:sz w:val="24"/>
                <w:szCs w:val="24"/>
              </w:rPr>
              <w:fldChar w:fldCharType="separate"/>
            </w:r>
            <w:r w:rsidR="0012078B">
              <w:rPr>
                <w:rFonts w:asciiTheme="minorHAnsi" w:hAnsiTheme="minorHAnsi"/>
                <w:b w:val="0"/>
                <w:i w:val="0"/>
                <w:sz w:val="24"/>
                <w:szCs w:val="24"/>
              </w:rPr>
              <w:t>3</w:t>
            </w:r>
            <w:r>
              <w:rPr>
                <w:rFonts w:asciiTheme="minorHAnsi" w:hAnsiTheme="minorHAnsi"/>
                <w:b w:val="0"/>
                <w:i w:val="0"/>
                <w:sz w:val="24"/>
                <w:szCs w:val="24"/>
              </w:rPr>
              <w:fldChar w:fldCharType="end"/>
            </w:r>
            <w:r w:rsidR="008C49C8" w:rsidRPr="00955D54">
              <w:rPr>
                <w:rFonts w:asciiTheme="minorHAnsi" w:hAnsiTheme="minorHAnsi"/>
                <w:b w:val="0"/>
                <w:i w:val="0"/>
                <w:sz w:val="24"/>
                <w:szCs w:val="24"/>
              </w:rPr>
              <w:t>.</w:t>
            </w:r>
            <w:r w:rsidR="00D45306" w:rsidRPr="00955D54">
              <w:rPr>
                <w:rFonts w:asciiTheme="minorHAnsi" w:hAnsiTheme="minorHAnsi"/>
                <w:b w:val="0"/>
                <w:i w:val="0"/>
                <w:sz w:val="24"/>
                <w:szCs w:val="24"/>
              </w:rPr>
              <w:fldChar w:fldCharType="begin"/>
            </w:r>
            <w:r w:rsidR="00D45306" w:rsidRPr="00955D54">
              <w:rPr>
                <w:rFonts w:asciiTheme="minorHAnsi" w:hAnsiTheme="minorHAnsi"/>
                <w:b w:val="0"/>
                <w:i w:val="0"/>
                <w:sz w:val="24"/>
                <w:szCs w:val="24"/>
              </w:rPr>
              <w:instrText xml:space="preserve"> REVNUM  \* MERGEFORMAT </w:instrText>
            </w:r>
            <w:r w:rsidR="00D45306" w:rsidRPr="00955D54">
              <w:rPr>
                <w:rFonts w:asciiTheme="minorHAnsi" w:hAnsiTheme="minorHAnsi"/>
                <w:b w:val="0"/>
                <w:i w:val="0"/>
                <w:sz w:val="24"/>
                <w:szCs w:val="24"/>
              </w:rPr>
              <w:fldChar w:fldCharType="separate"/>
            </w:r>
            <w:r w:rsidR="0012078B">
              <w:rPr>
                <w:rFonts w:asciiTheme="minorHAnsi" w:hAnsiTheme="minorHAnsi"/>
                <w:b w:val="0"/>
                <w:i w:val="0"/>
                <w:noProof/>
                <w:sz w:val="24"/>
                <w:szCs w:val="24"/>
              </w:rPr>
              <w:t>13</w:t>
            </w:r>
            <w:r w:rsidR="00D45306" w:rsidRPr="00955D54">
              <w:rPr>
                <w:rFonts w:asciiTheme="minorHAnsi" w:hAnsiTheme="minorHAnsi"/>
                <w:b w:val="0"/>
                <w:i w:val="0"/>
                <w:sz w:val="24"/>
                <w:szCs w:val="24"/>
              </w:rPr>
              <w:fldChar w:fldCharType="end"/>
            </w:r>
          </w:p>
        </w:tc>
      </w:tr>
    </w:tbl>
    <w:p w14:paraId="2E5C3557" w14:textId="0FF64399" w:rsidR="00064164" w:rsidRDefault="00064164" w:rsidP="00D45306">
      <w:bookmarkStart w:id="1" w:name="_Toc14516963"/>
    </w:p>
    <w:p w14:paraId="227720B4" w14:textId="758C0C23" w:rsidR="00CF7D79" w:rsidRPr="001C4624" w:rsidRDefault="008043AF" w:rsidP="000C34D6">
      <w:pPr>
        <w:pStyle w:val="Ttulo1"/>
      </w:pPr>
      <w:bookmarkStart w:id="2" w:name="_Toc449873272"/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07AF1A" wp14:editId="17FB81FB">
                <wp:simplePos x="0" y="0"/>
                <wp:positionH relativeFrom="column">
                  <wp:posOffset>-4445</wp:posOffset>
                </wp:positionH>
                <wp:positionV relativeFrom="paragraph">
                  <wp:posOffset>396240</wp:posOffset>
                </wp:positionV>
                <wp:extent cx="6091555" cy="406400"/>
                <wp:effectExtent l="0" t="0" r="29845" b="2540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1555" cy="406400"/>
                        </a:xfrm>
                        <a:prstGeom prst="rect">
                          <a:avLst/>
                        </a:prstGeom>
                        <a:noFill/>
                        <a:ln w="12700" cap="rnd">
                          <a:gradFill>
                            <a:gsLst>
                              <a:gs pos="0">
                                <a:schemeClr val="tx2">
                                  <a:lumMod val="60000"/>
                                  <a:lumOff val="40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AA48B98" w14:textId="554F3E97" w:rsidR="00C61E4D" w:rsidRPr="0026418E" w:rsidRDefault="00C61E4D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26418E">
                              <w:rPr>
                                <w:rFonts w:cs="Times New Roman"/>
                                <w:sz w:val="13"/>
                                <w:szCs w:val="13"/>
                              </w:rPr>
                              <w:t>Explicar o que é o projeto e como será realizado; explicar o resultado geral pretendido com o projeto. Funciona como uma breve introdução, provendo algumas informações básicas de como o projeto chegou a esse ponto. Identificar se há algum item mandatório, políticas ou leis que estão direcionando o projeto. Se houve um Business Case, prover informação sobre esse estudo, uma visualização geral dos benefícios, das alternativas que foram consideradas e o motivo da corrente alternativa ter sido selecionada.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07AF1A" id="Caixa de Texto 1" o:spid="_x0000_s1035" type="#_x0000_t202" style="position:absolute;left:0;text-align:left;margin-left:-.35pt;margin-top:31.2pt;width:479.65pt;height:3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" filled="f" strokeweight="1pt">
                <v:stroke endcap="round"/>
                <v:textbox style="mso-fit-shape-to-text:t">
                  <w:txbxContent>
                    <w:p w14:paraId="3AA48B98" w14:textId="554F3E97" w:rsidR="00C61E4D" w:rsidRPr="0026418E" w:rsidRDefault="00C61E4D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26418E">
                        <w:rPr>
                          <w:rFonts w:cs="Times New Roman"/>
                          <w:sz w:val="13"/>
                          <w:szCs w:val="13"/>
                        </w:rPr>
                        <w:t>Explicar o que é o projeto e como será realizado; explicar o resultado geral pretendido com o projeto. Funciona como uma breve introdução, provendo algumas informações básicas de como o projeto chegou a esse ponto. Identificar se há algum item mandatório, políticas ou leis que estão direcionando o projeto. Se houve um Business Case, prover informação sobre esse estudo, uma visualização geral dos benefícios, das alternativas que foram consideradas e o motivo da corrente alternativa ter sido selecionada.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4994">
        <w:t>Descrição do Projeto / Business Case / Propósito</w:t>
      </w:r>
      <w:bookmarkEnd w:id="2"/>
    </w:p>
    <w:p w14:paraId="4F2E588E" w14:textId="48B1DF71" w:rsidR="00955D54" w:rsidRPr="00955D54" w:rsidRDefault="00CF7D79" w:rsidP="00955D54">
      <w:pPr>
        <w:rPr>
          <w:rFonts w:cs="Times New Roman"/>
        </w:rPr>
      </w:pPr>
      <w:r w:rsidRPr="00955D54">
        <w:t xml:space="preserve">Estou sofrendo muito com os prejuízos causados pela desordem, inércia, confusão, atraso de vida, perdas de vários tipos, frustrações, desentendimentos, raiva e sentimentos de culpa; tudo isso causado pelos meus próprios conflitos internos, falhas de caráter, traumas de infância, questões mal resolvidas e pelos infortúnios causados pela vida. Não que esse projeto tenha pretensão de resolver essas coisas, mas se, pelo menos puder colocar um pouco de ordem nas coisas e proporcionar um pouquinho de </w:t>
      </w:r>
      <w:r w:rsidR="00F47CB9" w:rsidRPr="00955D54">
        <w:t>bem-estar</w:t>
      </w:r>
      <w:r w:rsidRPr="00955D54">
        <w:t xml:space="preserve"> trazido por essa ordem à minha mente tão cansada, já terá atingido seu objetivo, o que talvez poderá proporcionar uma cabeça mais desanuviada para pensar em outras coisas e evoluir</w:t>
      </w:r>
      <w:r w:rsidRPr="00955D54">
        <w:rPr>
          <w:rFonts w:cs="Times New Roman"/>
        </w:rPr>
        <w:t>.</w:t>
      </w:r>
    </w:p>
    <w:p w14:paraId="40081E25" w14:textId="77777777" w:rsidR="00955D54" w:rsidRPr="00955D54" w:rsidRDefault="00955D54" w:rsidP="00955D54">
      <w:pPr>
        <w:rPr>
          <w:rFonts w:cs="Helvetica"/>
          <w:color w:val="353535"/>
        </w:rPr>
      </w:pPr>
    </w:p>
    <w:p w14:paraId="12795420" w14:textId="77777777" w:rsidR="00955D54" w:rsidRPr="00955D54" w:rsidRDefault="00955D54" w:rsidP="00955D54">
      <w:pPr>
        <w:rPr>
          <w:rFonts w:cs="Helvetica"/>
          <w:color w:val="353535"/>
        </w:rPr>
      </w:pPr>
      <w:r w:rsidRPr="00955D54">
        <w:rPr>
          <w:rFonts w:cs="Helvetica"/>
          <w:color w:val="353535"/>
        </w:rPr>
        <w:t>Eu mão tenho como dilatar o tempo; o dia tem 24 horas e acabou. Assim sendo, eu tenho que mexer em outras coisas; no tempo não dá para mexer.</w:t>
      </w:r>
    </w:p>
    <w:p w14:paraId="539D0B91" w14:textId="77777777" w:rsidR="00955D54" w:rsidRPr="00955D54" w:rsidRDefault="00955D54" w:rsidP="00955D54">
      <w:pPr>
        <w:rPr>
          <w:rFonts w:cs="Helvetica"/>
          <w:color w:val="353535"/>
        </w:rPr>
      </w:pPr>
    </w:p>
    <w:p w14:paraId="4AD19F81" w14:textId="77777777" w:rsidR="00955D54" w:rsidRPr="00955D54" w:rsidRDefault="00955D54" w:rsidP="00955D54">
      <w:pPr>
        <w:rPr>
          <w:rFonts w:cs="Helvetica"/>
          <w:color w:val="353535"/>
        </w:rPr>
      </w:pPr>
      <w:r w:rsidRPr="00955D54">
        <w:rPr>
          <w:rFonts w:cs="Helvetica"/>
          <w:color w:val="353535"/>
        </w:rPr>
        <w:t>16 horas após eu me levantar pela manhã, estarei cansado, pouco produtivo, com sono e é hora de dormir de novo. Ou seja, a cada dia eu só tenho 16 horas para fazer tudo, e não 24 horas como normalmente falamos.</w:t>
      </w:r>
    </w:p>
    <w:p w14:paraId="66E0EBEE" w14:textId="77777777" w:rsidR="00955D54" w:rsidRPr="00955D54" w:rsidRDefault="00955D54" w:rsidP="00955D54">
      <w:pPr>
        <w:rPr>
          <w:rFonts w:cs="Helvetica"/>
          <w:color w:val="353535"/>
        </w:rPr>
      </w:pPr>
    </w:p>
    <w:p w14:paraId="5DC80205" w14:textId="77777777" w:rsidR="00955D54" w:rsidRPr="00955D54" w:rsidRDefault="00955D54" w:rsidP="00955D54">
      <w:r w:rsidRPr="00955D54">
        <w:rPr>
          <w:rFonts w:cs="Helvetica"/>
          <w:color w:val="353535"/>
        </w:rPr>
        <w:t>Assim sendo, o que eu tenho que fazer é [1] aumentar a produtividade (novas e melhores formas de fazer as mesmas coisas) e [2] simplificar ao máximo as coisas do dia a dia (essencialismo).</w:t>
      </w:r>
    </w:p>
    <w:p w14:paraId="5D025D9F" w14:textId="72FD4C78" w:rsidR="00CF7D79" w:rsidRPr="00955D54" w:rsidRDefault="00CF7D79" w:rsidP="00955D54"/>
    <w:p w14:paraId="3ECE7481" w14:textId="7A6B825D" w:rsidR="00064164" w:rsidRDefault="008043AF" w:rsidP="000C34D6">
      <w:pPr>
        <w:pStyle w:val="Ttulo1"/>
      </w:pPr>
      <w:bookmarkStart w:id="3" w:name="_Toc449873273"/>
      <w:bookmarkEnd w:id="1"/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F29086" wp14:editId="7797AAAF">
                <wp:simplePos x="0" y="0"/>
                <wp:positionH relativeFrom="column">
                  <wp:posOffset>0</wp:posOffset>
                </wp:positionH>
                <wp:positionV relativeFrom="paragraph">
                  <wp:posOffset>394335</wp:posOffset>
                </wp:positionV>
                <wp:extent cx="6091555" cy="352425"/>
                <wp:effectExtent l="0" t="0" r="29845" b="28575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1555" cy="352425"/>
                        </a:xfrm>
                        <a:prstGeom prst="rect">
                          <a:avLst/>
                        </a:prstGeom>
                        <a:noFill/>
                        <a:ln w="12700" cap="rnd">
                          <a:gradFill>
                            <a:gsLst>
                              <a:gs pos="0">
                                <a:schemeClr val="tx2">
                                  <a:lumMod val="60000"/>
                                  <a:lumOff val="40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D3AD6A9" w14:textId="77777777" w:rsidR="00C61E4D" w:rsidRPr="0031539C" w:rsidRDefault="00C61E4D" w:rsidP="00FF1432">
                            <w:pPr>
                              <w:rPr>
                                <w:rFonts w:cs="Times New Roman"/>
                                <w:sz w:val="16"/>
                                <w:szCs w:val="16"/>
                              </w:rPr>
                            </w:pPr>
                            <w:r w:rsidRPr="0031539C"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Definir o propósito do projeto. Conecte o propósito do projeto às metas estratégicas e às prioridades se possível. Esclarecer ao leitor por que esse projeto está sendo iniciado e o que precisa ser feito para seu cumprimento.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F29086" id="Caixa de Texto 5" o:spid="_x0000_s1036" type="#_x0000_t202" style="position:absolute;left:0;text-align:left;margin-left:0;margin-top:31.05pt;width:479.65pt;height:27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" filled="f" strokeweight="1pt">
                <v:stroke endcap="round"/>
                <v:textbox style="mso-fit-shape-to-text:t">
                  <w:txbxContent>
                    <w:p w14:paraId="7D3AD6A9" w14:textId="77777777" w:rsidR="00C61E4D" w:rsidRPr="0031539C" w:rsidRDefault="00C61E4D" w:rsidP="00FF1432">
                      <w:pPr>
                        <w:rPr>
                          <w:rFonts w:cs="Times New Roman"/>
                          <w:sz w:val="16"/>
                          <w:szCs w:val="16"/>
                        </w:rPr>
                      </w:pPr>
                      <w:r w:rsidRPr="0031539C">
                        <w:rPr>
                          <w:rFonts w:cs="Times New Roman"/>
                          <w:sz w:val="16"/>
                          <w:szCs w:val="16"/>
                        </w:rPr>
                        <w:t>Definir o propósito do projeto. Conecte o propósito do projeto às metas estratégicas e às prioridades se possível. Esclarecer ao leitor por que esse projeto está sendo iniciado e o que precisa ser feito para seu cumprimento.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C4624" w:rsidRPr="001C4624">
        <w:t>Objetivos do Projeto</w:t>
      </w:r>
      <w:bookmarkEnd w:id="3"/>
    </w:p>
    <w:p w14:paraId="25F507EB" w14:textId="77777777" w:rsidR="000C34D6" w:rsidRPr="000C34D6" w:rsidRDefault="000C34D6" w:rsidP="000C34D6"/>
    <w:p w14:paraId="1158473E" w14:textId="77777777" w:rsidR="001C4624" w:rsidRPr="001C4624" w:rsidRDefault="001C4624" w:rsidP="00FF1432">
      <w:pPr>
        <w:pStyle w:val="Ttulo1"/>
        <w:rPr>
          <w:lang w:eastAsia="pt-BR"/>
        </w:rPr>
      </w:pPr>
      <w:bookmarkStart w:id="4" w:name="_Toc449873274"/>
      <w:r w:rsidRPr="001C4624">
        <w:rPr>
          <w:lang w:eastAsia="pt-BR"/>
        </w:rPr>
        <w:t>Objetivos SMART:</w:t>
      </w:r>
      <w:bookmarkEnd w:id="4"/>
    </w:p>
    <w:p w14:paraId="02B1C8DA" w14:textId="77777777" w:rsidR="001C4624" w:rsidRPr="00BD6BA0" w:rsidRDefault="001C4624" w:rsidP="001C4624">
      <w:pPr>
        <w:rPr>
          <w:rFonts w:ascii="Calibri" w:hAnsi="Calibri" w:cs="Times New Roman"/>
          <w:lang w:val="en-US" w:eastAsia="pt-BR"/>
        </w:rPr>
      </w:pPr>
      <w:r w:rsidRPr="00BD6BA0">
        <w:rPr>
          <w:rFonts w:ascii="Calibri" w:hAnsi="Calibri" w:cs="Times New Roman"/>
          <w:b/>
          <w:bCs/>
          <w:color w:val="C55A11"/>
          <w:lang w:val="en-US" w:eastAsia="pt-BR"/>
        </w:rPr>
        <w:t>S</w:t>
      </w:r>
      <w:r w:rsidRPr="00BD6BA0">
        <w:rPr>
          <w:rFonts w:ascii="Calibri" w:hAnsi="Calibri" w:cs="Times New Roman"/>
          <w:lang w:val="en-US" w:eastAsia="pt-BR"/>
        </w:rPr>
        <w:t>pecific</w:t>
      </w:r>
    </w:p>
    <w:p w14:paraId="797316ED" w14:textId="77777777" w:rsidR="001C4624" w:rsidRPr="00BD6BA0" w:rsidRDefault="001C4624" w:rsidP="001C4624">
      <w:pPr>
        <w:rPr>
          <w:rFonts w:ascii="Calibri" w:hAnsi="Calibri" w:cs="Times New Roman"/>
          <w:lang w:val="en-US" w:eastAsia="pt-BR"/>
        </w:rPr>
      </w:pPr>
      <w:r w:rsidRPr="00BD6BA0">
        <w:rPr>
          <w:rFonts w:ascii="Calibri" w:hAnsi="Calibri" w:cs="Times New Roman"/>
          <w:b/>
          <w:bCs/>
          <w:color w:val="C55A11"/>
          <w:lang w:val="en-US" w:eastAsia="pt-BR"/>
        </w:rPr>
        <w:t>M</w:t>
      </w:r>
      <w:r w:rsidRPr="00BD6BA0">
        <w:rPr>
          <w:rFonts w:ascii="Calibri" w:hAnsi="Calibri" w:cs="Times New Roman"/>
          <w:lang w:val="en-US" w:eastAsia="pt-BR"/>
        </w:rPr>
        <w:t>easureable</w:t>
      </w:r>
    </w:p>
    <w:p w14:paraId="4F438A18" w14:textId="77777777" w:rsidR="001C4624" w:rsidRPr="00BD6BA0" w:rsidRDefault="001C4624" w:rsidP="001C4624">
      <w:pPr>
        <w:rPr>
          <w:rFonts w:ascii="Calibri" w:hAnsi="Calibri" w:cs="Times New Roman"/>
          <w:lang w:val="en-US" w:eastAsia="pt-BR"/>
        </w:rPr>
      </w:pPr>
      <w:r w:rsidRPr="00BD6BA0">
        <w:rPr>
          <w:rFonts w:ascii="Calibri" w:hAnsi="Calibri" w:cs="Times New Roman"/>
          <w:b/>
          <w:bCs/>
          <w:color w:val="C55A11"/>
          <w:lang w:val="en-US" w:eastAsia="pt-BR"/>
        </w:rPr>
        <w:t>A</w:t>
      </w:r>
      <w:r w:rsidRPr="00BD6BA0">
        <w:rPr>
          <w:rFonts w:ascii="Calibri" w:hAnsi="Calibri" w:cs="Times New Roman"/>
          <w:lang w:val="en-US" w:eastAsia="pt-BR"/>
        </w:rPr>
        <w:t>ttainable</w:t>
      </w:r>
    </w:p>
    <w:p w14:paraId="6D159F32" w14:textId="77777777" w:rsidR="001C4624" w:rsidRPr="00BD6BA0" w:rsidRDefault="001C4624" w:rsidP="001C4624">
      <w:pPr>
        <w:rPr>
          <w:rFonts w:ascii="Calibri" w:hAnsi="Calibri" w:cs="Times New Roman"/>
          <w:lang w:val="en-US" w:eastAsia="pt-BR"/>
        </w:rPr>
      </w:pPr>
      <w:r w:rsidRPr="00BD6BA0">
        <w:rPr>
          <w:rFonts w:ascii="Calibri" w:hAnsi="Calibri" w:cs="Times New Roman"/>
          <w:b/>
          <w:bCs/>
          <w:color w:val="C55A11"/>
          <w:lang w:val="en-US" w:eastAsia="pt-BR"/>
        </w:rPr>
        <w:lastRenderedPageBreak/>
        <w:t>R</w:t>
      </w:r>
      <w:r w:rsidRPr="00BD6BA0">
        <w:rPr>
          <w:rFonts w:ascii="Calibri" w:hAnsi="Calibri" w:cs="Times New Roman"/>
          <w:lang w:val="en-US" w:eastAsia="pt-BR"/>
        </w:rPr>
        <w:t>elevant</w:t>
      </w:r>
    </w:p>
    <w:p w14:paraId="71893141" w14:textId="77777777" w:rsidR="001C4624" w:rsidRPr="00BD6BA0" w:rsidRDefault="001C4624" w:rsidP="001C4624">
      <w:pPr>
        <w:rPr>
          <w:rFonts w:ascii="Calibri" w:hAnsi="Calibri" w:cs="Times New Roman"/>
          <w:lang w:val="en-US" w:eastAsia="pt-BR"/>
        </w:rPr>
      </w:pPr>
      <w:r w:rsidRPr="00BD6BA0">
        <w:rPr>
          <w:rFonts w:ascii="Calibri" w:hAnsi="Calibri" w:cs="Times New Roman"/>
          <w:b/>
          <w:bCs/>
          <w:color w:val="C55A11"/>
          <w:lang w:val="en-US" w:eastAsia="pt-BR"/>
        </w:rPr>
        <w:t>T</w:t>
      </w:r>
      <w:r w:rsidRPr="00BD6BA0">
        <w:rPr>
          <w:rFonts w:ascii="Calibri" w:hAnsi="Calibri" w:cs="Times New Roman"/>
          <w:lang w:val="en-US" w:eastAsia="pt-BR"/>
        </w:rPr>
        <w:t>ime Based</w:t>
      </w:r>
    </w:p>
    <w:p w14:paraId="373380A0" w14:textId="77777777" w:rsidR="001C4624" w:rsidRPr="001C4624" w:rsidRDefault="001C4624" w:rsidP="001C4624">
      <w:pPr>
        <w:rPr>
          <w:rFonts w:ascii="Calibri" w:hAnsi="Calibri" w:cs="Times New Roman"/>
          <w:lang w:eastAsia="pt-BR"/>
        </w:rPr>
      </w:pPr>
    </w:p>
    <w:p w14:paraId="4DDA5743" w14:textId="77777777" w:rsidR="001C4624" w:rsidRPr="001C4624" w:rsidRDefault="001C4624" w:rsidP="00142DEF">
      <w:pPr>
        <w:pStyle w:val="PargrafodaLista"/>
        <w:numPr>
          <w:ilvl w:val="0"/>
          <w:numId w:val="7"/>
        </w:numPr>
        <w:rPr>
          <w:rFonts w:ascii="Calibri" w:hAnsi="Calibri" w:cs="Times New Roman"/>
          <w:lang w:eastAsia="pt-BR"/>
        </w:rPr>
      </w:pPr>
      <w:r w:rsidRPr="001C4624">
        <w:rPr>
          <w:rFonts w:ascii="Calibri" w:hAnsi="Calibri" w:cs="Times New Roman"/>
          <w:lang w:eastAsia="pt-BR"/>
        </w:rPr>
        <w:t>Pôr ordem na minha vida. Essa ordem é no sentido de estabelecer processos pelos quais passem todos os eventos de modo que sejam corretamente classificados, avaliados e priorizados.</w:t>
      </w:r>
    </w:p>
    <w:p w14:paraId="4C5276B6" w14:textId="77777777" w:rsidR="001C4624" w:rsidRPr="001C4624" w:rsidRDefault="001C4624" w:rsidP="001C4624">
      <w:pPr>
        <w:ind w:left="540"/>
        <w:rPr>
          <w:rFonts w:ascii="Calibri" w:hAnsi="Calibri" w:cs="Times New Roman"/>
          <w:lang w:eastAsia="pt-BR"/>
        </w:rPr>
      </w:pPr>
    </w:p>
    <w:p w14:paraId="12A10800" w14:textId="77777777" w:rsidR="001C4624" w:rsidRPr="00C72C21" w:rsidRDefault="001C4624" w:rsidP="00142DEF">
      <w:pPr>
        <w:pStyle w:val="PargrafodaLista"/>
        <w:numPr>
          <w:ilvl w:val="1"/>
          <w:numId w:val="7"/>
        </w:numPr>
        <w:rPr>
          <w:rFonts w:ascii="Calibri" w:hAnsi="Calibri" w:cs="Times New Roman"/>
          <w:lang w:eastAsia="pt-BR"/>
        </w:rPr>
      </w:pPr>
      <w:r w:rsidRPr="00C72C21">
        <w:rPr>
          <w:rFonts w:ascii="Calibri" w:hAnsi="Calibri" w:cs="Times New Roman"/>
          <w:lang w:eastAsia="pt-BR"/>
        </w:rPr>
        <w:t>Exemplos de eventos:</w:t>
      </w:r>
    </w:p>
    <w:p w14:paraId="46BCA059" w14:textId="77777777" w:rsidR="001C4624" w:rsidRPr="001C4624" w:rsidRDefault="001C4624" w:rsidP="001C4624">
      <w:pPr>
        <w:ind w:left="540"/>
        <w:rPr>
          <w:rFonts w:ascii="Calibri" w:hAnsi="Calibri" w:cs="Times New Roman"/>
          <w:lang w:eastAsia="pt-BR"/>
        </w:rPr>
      </w:pPr>
    </w:p>
    <w:p w14:paraId="4D604096" w14:textId="4E33D661" w:rsidR="001C4624" w:rsidRPr="00C72C21" w:rsidRDefault="001C4624" w:rsidP="00142DEF">
      <w:pPr>
        <w:pStyle w:val="PargrafodaLista"/>
        <w:numPr>
          <w:ilvl w:val="2"/>
          <w:numId w:val="7"/>
        </w:numPr>
        <w:rPr>
          <w:rFonts w:ascii="Calibri" w:hAnsi="Calibri" w:cs="Times New Roman"/>
          <w:lang w:eastAsia="pt-BR"/>
        </w:rPr>
      </w:pPr>
      <w:r w:rsidRPr="00C72C21">
        <w:rPr>
          <w:rFonts w:ascii="Calibri" w:hAnsi="Calibri" w:cs="Times New Roman"/>
          <w:lang w:eastAsia="pt-BR"/>
        </w:rPr>
        <w:t>Rotinas: atividades domésticas; compromissos financeiros mensais; atendimento à obrigações governamentais, profissionais ou sociais; atividades básicas de leitura e estudos; atividades relacionadas à entretenimento, lazer ou hobbies; participação em comunidades de qualquer natureza.</w:t>
      </w:r>
    </w:p>
    <w:p w14:paraId="009A948F" w14:textId="77777777" w:rsidR="001C4624" w:rsidRPr="001C4624" w:rsidRDefault="001C4624" w:rsidP="001C4624">
      <w:pPr>
        <w:ind w:left="540"/>
        <w:rPr>
          <w:rFonts w:ascii="Calibri" w:hAnsi="Calibri" w:cs="Times New Roman"/>
          <w:lang w:eastAsia="pt-BR"/>
        </w:rPr>
      </w:pPr>
    </w:p>
    <w:p w14:paraId="4541F22A" w14:textId="5A3F416F" w:rsidR="001C4624" w:rsidRPr="00C72C21" w:rsidRDefault="001C4624" w:rsidP="00142DEF">
      <w:pPr>
        <w:pStyle w:val="PargrafodaLista"/>
        <w:numPr>
          <w:ilvl w:val="2"/>
          <w:numId w:val="7"/>
        </w:numPr>
        <w:rPr>
          <w:rFonts w:ascii="Calibri" w:hAnsi="Calibri" w:cs="Times New Roman"/>
          <w:lang w:eastAsia="pt-BR"/>
        </w:rPr>
      </w:pPr>
      <w:r w:rsidRPr="00C72C21">
        <w:rPr>
          <w:rFonts w:ascii="Calibri" w:hAnsi="Calibri" w:cs="Times New Roman"/>
          <w:lang w:eastAsia="pt-BR"/>
        </w:rPr>
        <w:t>Tarefas: resolução de problemas cotidianos; atividades necessárias para manutenção pessoal, familiar, profissional ou social; busca de metas e conquistas pequenas e gerais que não carecem de muito empenho; aquisições de itens domésticos ou de uso pessoal.</w:t>
      </w:r>
    </w:p>
    <w:p w14:paraId="0DF4024A" w14:textId="77777777" w:rsidR="001C4624" w:rsidRPr="001C4624" w:rsidRDefault="001C4624" w:rsidP="001C4624">
      <w:pPr>
        <w:ind w:left="540"/>
        <w:rPr>
          <w:rFonts w:ascii="Calibri" w:hAnsi="Calibri" w:cs="Times New Roman"/>
          <w:lang w:eastAsia="pt-BR"/>
        </w:rPr>
      </w:pPr>
    </w:p>
    <w:p w14:paraId="65088555" w14:textId="4FA7F536" w:rsidR="001C4624" w:rsidRPr="00C72C21" w:rsidRDefault="001C4624" w:rsidP="00142DEF">
      <w:pPr>
        <w:pStyle w:val="PargrafodaLista"/>
        <w:numPr>
          <w:ilvl w:val="2"/>
          <w:numId w:val="7"/>
        </w:numPr>
        <w:rPr>
          <w:rFonts w:ascii="Calibri" w:hAnsi="Calibri" w:cs="Times New Roman"/>
          <w:lang w:eastAsia="pt-BR"/>
        </w:rPr>
      </w:pPr>
      <w:r w:rsidRPr="00C72C21">
        <w:rPr>
          <w:rFonts w:ascii="Calibri" w:hAnsi="Calibri" w:cs="Times New Roman"/>
          <w:lang w:eastAsia="pt-BR"/>
        </w:rPr>
        <w:t>Projetos: são os eventos de grande monta e/ou complexidade que requerem planejamento e empenho para serem realizados; férias internacionais; cursos de média ou longa duração e/ou de custo elevado como os de pós-graduação ou de formação; mudanças de casa/apartamento; aquisição de itens caros como carros e imóveis; mudança de emprego; grandes realizações de cunho pessoal ou familiar.</w:t>
      </w:r>
    </w:p>
    <w:p w14:paraId="12EFED6A" w14:textId="77777777" w:rsidR="001C4624" w:rsidRPr="001C4624" w:rsidRDefault="001C4624" w:rsidP="001C4624">
      <w:pPr>
        <w:ind w:left="540"/>
        <w:rPr>
          <w:rFonts w:ascii="Calibri" w:hAnsi="Calibri" w:cs="Times New Roman"/>
          <w:lang w:eastAsia="pt-BR"/>
        </w:rPr>
      </w:pPr>
    </w:p>
    <w:p w14:paraId="2EFC4873" w14:textId="37894714" w:rsidR="00C72C21" w:rsidRDefault="00C72C21" w:rsidP="00142DEF">
      <w:pPr>
        <w:pStyle w:val="PargrafodaLista"/>
        <w:numPr>
          <w:ilvl w:val="0"/>
          <w:numId w:val="7"/>
        </w:numPr>
        <w:ind w:left="426"/>
        <w:rPr>
          <w:rFonts w:ascii="Calibri" w:hAnsi="Calibri" w:cs="Times New Roman"/>
          <w:lang w:eastAsia="pt-BR"/>
        </w:rPr>
      </w:pPr>
      <w:r>
        <w:rPr>
          <w:rFonts w:ascii="Calibri" w:hAnsi="Calibri" w:cs="Times New Roman"/>
          <w:lang w:eastAsia="pt-BR"/>
        </w:rPr>
        <w:t>Delinear um Plano de Carreira básico para a vida depois dos 50, e que precisa estar alinhado com o Planejamento Estratégico.</w:t>
      </w:r>
    </w:p>
    <w:p w14:paraId="7A9C8579" w14:textId="77777777" w:rsidR="00C72C21" w:rsidRDefault="00C72C21" w:rsidP="00C72C21">
      <w:pPr>
        <w:pStyle w:val="PargrafodaLista"/>
        <w:ind w:left="426"/>
        <w:rPr>
          <w:rFonts w:ascii="Calibri" w:hAnsi="Calibri" w:cs="Times New Roman"/>
          <w:lang w:eastAsia="pt-BR"/>
        </w:rPr>
      </w:pPr>
    </w:p>
    <w:p w14:paraId="119ED372" w14:textId="793F9D9D" w:rsidR="00C72C21" w:rsidRPr="00C72C21" w:rsidRDefault="001C4624" w:rsidP="00142DEF">
      <w:pPr>
        <w:pStyle w:val="PargrafodaLista"/>
        <w:numPr>
          <w:ilvl w:val="0"/>
          <w:numId w:val="7"/>
        </w:numPr>
        <w:ind w:left="426"/>
        <w:rPr>
          <w:rFonts w:ascii="Calibri" w:hAnsi="Calibri" w:cs="Times New Roman"/>
          <w:lang w:eastAsia="pt-BR"/>
        </w:rPr>
      </w:pPr>
      <w:r w:rsidRPr="001C4624">
        <w:rPr>
          <w:rFonts w:ascii="Calibri" w:hAnsi="Calibri" w:cs="Times New Roman"/>
          <w:lang w:eastAsia="pt-BR"/>
        </w:rPr>
        <w:t>E</w:t>
      </w:r>
      <w:r w:rsidRPr="00C72C21">
        <w:rPr>
          <w:rFonts w:ascii="Calibri" w:hAnsi="Calibri" w:cs="Times New Roman"/>
          <w:lang w:eastAsia="pt-BR"/>
        </w:rPr>
        <w:t>stabelecer as ferramentas a serem utilizadas na gestão desses processos.</w:t>
      </w:r>
    </w:p>
    <w:p w14:paraId="0973C409" w14:textId="77777777" w:rsidR="001C4624" w:rsidRPr="001C4624" w:rsidRDefault="001C4624" w:rsidP="001C4624">
      <w:pPr>
        <w:ind w:left="540"/>
        <w:rPr>
          <w:rFonts w:ascii="Calibri" w:hAnsi="Calibri" w:cs="Times New Roman"/>
          <w:lang w:eastAsia="pt-BR"/>
        </w:rPr>
      </w:pPr>
    </w:p>
    <w:p w14:paraId="3934519B" w14:textId="188E8873" w:rsidR="001C4624" w:rsidRPr="00C72C21" w:rsidRDefault="001C4624" w:rsidP="00142DEF">
      <w:pPr>
        <w:pStyle w:val="PargrafodaLista"/>
        <w:numPr>
          <w:ilvl w:val="1"/>
          <w:numId w:val="7"/>
        </w:numPr>
        <w:rPr>
          <w:rFonts w:ascii="Calibri" w:hAnsi="Calibri" w:cs="Times New Roman"/>
          <w:lang w:eastAsia="pt-BR"/>
        </w:rPr>
      </w:pPr>
      <w:r w:rsidRPr="00C72C21">
        <w:rPr>
          <w:rFonts w:ascii="Calibri" w:hAnsi="Calibri" w:cs="Times New Roman"/>
          <w:lang w:eastAsia="pt-BR"/>
        </w:rPr>
        <w:t>Classe 1: As ferramentas de classe 1 são aquelas usadas para gerenciar e viabilizar o dia a dia; são as ferramentas mais importantes com uso massivo no dia a dia.</w:t>
      </w:r>
    </w:p>
    <w:p w14:paraId="272B73F6" w14:textId="77777777" w:rsidR="004F397C" w:rsidRPr="001C4624" w:rsidRDefault="004F397C" w:rsidP="004F397C">
      <w:pPr>
        <w:ind w:left="540"/>
        <w:rPr>
          <w:rFonts w:ascii="Calibri" w:hAnsi="Calibri" w:cs="Times New Roman"/>
          <w:lang w:eastAsia="pt-BR"/>
        </w:rPr>
      </w:pPr>
    </w:p>
    <w:p w14:paraId="490C773D" w14:textId="6ECFF293" w:rsidR="001C4624" w:rsidRPr="00C72C21" w:rsidRDefault="001C4624" w:rsidP="00142DEF">
      <w:pPr>
        <w:pStyle w:val="PargrafodaLista"/>
        <w:numPr>
          <w:ilvl w:val="1"/>
          <w:numId w:val="7"/>
        </w:numPr>
        <w:rPr>
          <w:rFonts w:ascii="Calibri" w:hAnsi="Calibri" w:cs="Times New Roman"/>
          <w:lang w:eastAsia="pt-BR"/>
        </w:rPr>
      </w:pPr>
      <w:r w:rsidRPr="00C72C21">
        <w:rPr>
          <w:rFonts w:ascii="Calibri" w:hAnsi="Calibri" w:cs="Times New Roman"/>
          <w:lang w:eastAsia="pt-BR"/>
        </w:rPr>
        <w:t>Classe 2: As ferramentas de classe 2 são aquelas usadas pontualmente em situações especiais como cursos de formação, trabalhos escolares ou profissionais, projetos pessoais ou produção de conteúdo.</w:t>
      </w:r>
    </w:p>
    <w:p w14:paraId="7E4734F3" w14:textId="77777777" w:rsidR="004F397C" w:rsidRPr="001C4624" w:rsidRDefault="004F397C" w:rsidP="004F397C">
      <w:pPr>
        <w:ind w:left="540"/>
        <w:rPr>
          <w:rFonts w:ascii="Calibri" w:hAnsi="Calibri" w:cs="Times New Roman"/>
          <w:lang w:eastAsia="pt-BR"/>
        </w:rPr>
      </w:pPr>
    </w:p>
    <w:p w14:paraId="0CC74DA9" w14:textId="3A99E10C" w:rsidR="001C4624" w:rsidRPr="00C72C21" w:rsidRDefault="001C4624" w:rsidP="00142DEF">
      <w:pPr>
        <w:pStyle w:val="PargrafodaLista"/>
        <w:numPr>
          <w:ilvl w:val="1"/>
          <w:numId w:val="7"/>
        </w:numPr>
        <w:rPr>
          <w:rFonts w:ascii="Calibri" w:hAnsi="Calibri" w:cs="Times New Roman"/>
          <w:lang w:eastAsia="pt-BR"/>
        </w:rPr>
      </w:pPr>
      <w:r w:rsidRPr="00C72C21">
        <w:rPr>
          <w:rFonts w:ascii="Calibri" w:hAnsi="Calibri" w:cs="Times New Roman"/>
          <w:lang w:eastAsia="pt-BR"/>
        </w:rPr>
        <w:t>Classe 3: As ferramentas de classe 3 são aquelas que foram consideradas para serem de classe 1 mas foram preteridas por outras melhores ou pela exigência de simplificação da vida; as ferramentas de classe 3 podem ser reconsideradas no futuro, diante de uma mudança na vida que requeira revisão, a se tornarem ferramentas de classe 1 ou 2.</w:t>
      </w:r>
    </w:p>
    <w:p w14:paraId="54FAF7C7" w14:textId="11B20F4A" w:rsidR="001C4624" w:rsidRPr="001C4624" w:rsidRDefault="001C4624" w:rsidP="00C72C21">
      <w:pPr>
        <w:ind w:left="540" w:firstLine="40"/>
        <w:rPr>
          <w:rFonts w:ascii="Calibri" w:hAnsi="Calibri" w:cs="Times New Roman"/>
          <w:lang w:eastAsia="pt-BR"/>
        </w:rPr>
      </w:pPr>
    </w:p>
    <w:p w14:paraId="3B006DA7" w14:textId="77777777" w:rsidR="001C4624" w:rsidRPr="001C4624" w:rsidRDefault="001C4624" w:rsidP="00142DEF">
      <w:pPr>
        <w:pStyle w:val="PargrafodaLista"/>
        <w:numPr>
          <w:ilvl w:val="0"/>
          <w:numId w:val="7"/>
        </w:numPr>
        <w:rPr>
          <w:rFonts w:ascii="Calibri" w:hAnsi="Calibri" w:cs="Times New Roman"/>
          <w:lang w:eastAsia="pt-BR"/>
        </w:rPr>
      </w:pPr>
      <w:r w:rsidRPr="001C4624">
        <w:rPr>
          <w:rFonts w:ascii="Calibri" w:hAnsi="Calibri" w:cs="Times New Roman"/>
          <w:lang w:eastAsia="pt-BR"/>
        </w:rPr>
        <w:t>Estabelecer os aplicativos a serem utilizados para trato das demandas da vida e a correlação entre os dispositivos executores desses aplicativos.</w:t>
      </w:r>
    </w:p>
    <w:p w14:paraId="1A7B69C6" w14:textId="77777777" w:rsidR="001C4624" w:rsidRPr="001C4624" w:rsidRDefault="001C4624" w:rsidP="004F397C">
      <w:pPr>
        <w:pStyle w:val="PargrafodaLista"/>
        <w:ind w:left="426"/>
        <w:rPr>
          <w:rFonts w:ascii="Calibri" w:hAnsi="Calibri" w:cs="Times New Roman"/>
          <w:lang w:eastAsia="pt-BR"/>
        </w:rPr>
      </w:pPr>
    </w:p>
    <w:p w14:paraId="0B959D0F" w14:textId="77777777" w:rsidR="001C4624" w:rsidRPr="001C4624" w:rsidRDefault="001C4624" w:rsidP="00142DEF">
      <w:pPr>
        <w:pStyle w:val="PargrafodaLista"/>
        <w:numPr>
          <w:ilvl w:val="0"/>
          <w:numId w:val="7"/>
        </w:numPr>
        <w:rPr>
          <w:rFonts w:ascii="Calibri" w:hAnsi="Calibri" w:cs="Times New Roman"/>
          <w:lang w:eastAsia="pt-BR"/>
        </w:rPr>
      </w:pPr>
      <w:r w:rsidRPr="001C4624">
        <w:rPr>
          <w:rFonts w:ascii="Calibri" w:hAnsi="Calibri" w:cs="Times New Roman"/>
          <w:lang w:eastAsia="pt-BR"/>
        </w:rPr>
        <w:t>Notificações: Estabelecer as interrupções diárias que serão adotadas (permitidas) e as reações adequadas a cada uma delas.</w:t>
      </w:r>
    </w:p>
    <w:p w14:paraId="05B710E9" w14:textId="770147FF" w:rsidR="001C4624" w:rsidRPr="001C4624" w:rsidRDefault="001C4624" w:rsidP="00C72C21">
      <w:pPr>
        <w:pStyle w:val="PargrafodaLista"/>
        <w:ind w:left="426" w:firstLine="60"/>
        <w:rPr>
          <w:rFonts w:ascii="Calibri" w:hAnsi="Calibri" w:cs="Times New Roman"/>
          <w:lang w:eastAsia="pt-BR"/>
        </w:rPr>
      </w:pPr>
    </w:p>
    <w:p w14:paraId="5B10608F" w14:textId="77777777" w:rsidR="001C4624" w:rsidRPr="001C4624" w:rsidRDefault="001C4624" w:rsidP="00142DEF">
      <w:pPr>
        <w:pStyle w:val="PargrafodaLista"/>
        <w:numPr>
          <w:ilvl w:val="0"/>
          <w:numId w:val="7"/>
        </w:numPr>
        <w:rPr>
          <w:rFonts w:ascii="Calibri" w:hAnsi="Calibri" w:cs="Times New Roman"/>
          <w:lang w:eastAsia="pt-BR"/>
        </w:rPr>
      </w:pPr>
      <w:r w:rsidRPr="001C4624">
        <w:rPr>
          <w:rFonts w:ascii="Calibri" w:hAnsi="Calibri" w:cs="Times New Roman"/>
          <w:lang w:eastAsia="pt-BR"/>
        </w:rPr>
        <w:t>Cloud Computing e Repositórios: Definir a estrutura de armazenamento dos dados da vida, o acesso a eles e as proteções necessárias.</w:t>
      </w:r>
    </w:p>
    <w:p w14:paraId="1E552458" w14:textId="0733F1BC" w:rsidR="001C4624" w:rsidRPr="001C4624" w:rsidRDefault="001C4624" w:rsidP="00C72C21">
      <w:pPr>
        <w:pStyle w:val="PargrafodaLista"/>
        <w:ind w:left="426" w:firstLine="60"/>
        <w:rPr>
          <w:rFonts w:ascii="Calibri" w:hAnsi="Calibri" w:cs="Times New Roman"/>
          <w:lang w:eastAsia="pt-BR"/>
        </w:rPr>
      </w:pPr>
    </w:p>
    <w:p w14:paraId="561FE581" w14:textId="5293340F" w:rsidR="004F397C" w:rsidRPr="00C72C21" w:rsidRDefault="004F397C" w:rsidP="00142DEF">
      <w:pPr>
        <w:pStyle w:val="PargrafodaLista"/>
        <w:numPr>
          <w:ilvl w:val="0"/>
          <w:numId w:val="7"/>
        </w:numPr>
        <w:rPr>
          <w:rFonts w:ascii="Calibri" w:hAnsi="Calibri" w:cs="Times New Roman"/>
          <w:lang w:eastAsia="pt-BR"/>
        </w:rPr>
      </w:pPr>
      <w:r>
        <w:rPr>
          <w:rFonts w:ascii="Calibri" w:hAnsi="Calibri" w:cs="Times New Roman"/>
          <w:lang w:eastAsia="pt-BR"/>
        </w:rPr>
        <w:lastRenderedPageBreak/>
        <w:t>[Essencialismo] Simplificar, ao máximo possível</w:t>
      </w:r>
      <w:r w:rsidR="001C4624" w:rsidRPr="001C4624">
        <w:rPr>
          <w:rFonts w:ascii="Calibri" w:hAnsi="Calibri" w:cs="Times New Roman"/>
          <w:lang w:eastAsia="pt-BR"/>
        </w:rPr>
        <w:t>, a vida porque não estou dando conta de tudo o que foi definido no passado; sempre existem muitas coisas atrasadas ou sem fazer. Isso vai requerer muito exercício de desapego.</w:t>
      </w:r>
    </w:p>
    <w:p w14:paraId="20B46938" w14:textId="55DB99F9" w:rsidR="004F397C" w:rsidRPr="004F397C" w:rsidRDefault="004F397C" w:rsidP="00B802B6">
      <w:pPr>
        <w:pStyle w:val="Ttulo1"/>
        <w:rPr>
          <w:rFonts w:eastAsiaTheme="minorHAnsi"/>
          <w:lang w:eastAsia="pt-BR"/>
        </w:rPr>
      </w:pPr>
      <w:bookmarkStart w:id="5" w:name="_Toc449873275"/>
      <w:r>
        <w:rPr>
          <w:lang w:eastAsia="pt-BR"/>
        </w:rPr>
        <w:t>Objetivos 5W2H:</w:t>
      </w:r>
      <w:bookmarkEnd w:id="5"/>
    </w:p>
    <w:tbl>
      <w:tblPr>
        <w:tblStyle w:val="Tabelacomgrade"/>
        <w:tblW w:w="0" w:type="auto"/>
        <w:tblBorders>
          <w:top w:val="single" w:sz="12" w:space="0" w:color="C6D9F1" w:themeColor="text2" w:themeTint="33"/>
          <w:left w:val="single" w:sz="12" w:space="0" w:color="C6D9F1" w:themeColor="text2" w:themeTint="33"/>
          <w:bottom w:val="single" w:sz="12" w:space="0" w:color="C6D9F1" w:themeColor="text2" w:themeTint="33"/>
          <w:right w:val="single" w:sz="12" w:space="0" w:color="C6D9F1" w:themeColor="text2" w:themeTint="33"/>
          <w:insideH w:val="single" w:sz="12" w:space="0" w:color="C6D9F1" w:themeColor="text2" w:themeTint="33"/>
          <w:insideV w:val="single" w:sz="12" w:space="0" w:color="C6D9F1" w:themeColor="text2" w:themeTint="33"/>
        </w:tblBorders>
        <w:tblLook w:val="04A0" w:firstRow="1" w:lastRow="0" w:firstColumn="1" w:lastColumn="0" w:noHBand="0" w:noVBand="1"/>
      </w:tblPr>
      <w:tblGrid>
        <w:gridCol w:w="1406"/>
        <w:gridCol w:w="8196"/>
      </w:tblGrid>
      <w:tr w:rsidR="006710A6" w14:paraId="58AF83DE" w14:textId="77777777" w:rsidTr="002A5111">
        <w:tc>
          <w:tcPr>
            <w:tcW w:w="1418" w:type="dxa"/>
            <w:shd w:val="clear" w:color="auto" w:fill="548DD4" w:themeFill="text2" w:themeFillTint="99"/>
          </w:tcPr>
          <w:p w14:paraId="44355DA3" w14:textId="77777777" w:rsidR="006710A6" w:rsidRPr="0031539C" w:rsidRDefault="006710A6" w:rsidP="006710A6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31539C">
              <w:rPr>
                <w:b/>
                <w:color w:val="FFFFFF" w:themeColor="background1"/>
                <w:sz w:val="24"/>
                <w:szCs w:val="24"/>
                <w:lang w:val="en-US"/>
              </w:rPr>
              <w:t>5W2H</w:t>
            </w:r>
          </w:p>
        </w:tc>
        <w:tc>
          <w:tcPr>
            <w:tcW w:w="8348" w:type="dxa"/>
            <w:shd w:val="clear" w:color="auto" w:fill="548DD4" w:themeFill="text2" w:themeFillTint="99"/>
          </w:tcPr>
          <w:p w14:paraId="4E561D51" w14:textId="77777777" w:rsidR="006710A6" w:rsidRPr="0031539C" w:rsidRDefault="006710A6" w:rsidP="006710A6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31539C">
              <w:rPr>
                <w:b/>
                <w:color w:val="FFFFFF" w:themeColor="background1"/>
                <w:sz w:val="24"/>
                <w:szCs w:val="24"/>
              </w:rPr>
              <w:t>Descrição</w:t>
            </w:r>
          </w:p>
        </w:tc>
      </w:tr>
      <w:tr w:rsidR="006710A6" w14:paraId="2301F471" w14:textId="77777777" w:rsidTr="000500B4">
        <w:tc>
          <w:tcPr>
            <w:tcW w:w="1418" w:type="dxa"/>
            <w:shd w:val="clear" w:color="auto" w:fill="548DD4" w:themeFill="text2" w:themeFillTint="99"/>
            <w:vAlign w:val="center"/>
          </w:tcPr>
          <w:p w14:paraId="6062B483" w14:textId="77777777" w:rsidR="006710A6" w:rsidRPr="000500B4" w:rsidRDefault="006710A6" w:rsidP="000500B4">
            <w:pPr>
              <w:tabs>
                <w:tab w:val="left" w:pos="9000"/>
              </w:tabs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0500B4">
              <w:rPr>
                <w:b/>
                <w:color w:val="FFFFFF" w:themeColor="background1"/>
                <w:sz w:val="24"/>
                <w:szCs w:val="24"/>
                <w:lang w:val="en-US"/>
              </w:rPr>
              <w:t>What</w:t>
            </w:r>
          </w:p>
        </w:tc>
        <w:tc>
          <w:tcPr>
            <w:tcW w:w="8348" w:type="dxa"/>
          </w:tcPr>
          <w:p w14:paraId="45B3EFC3" w14:textId="77777777" w:rsidR="006710A6" w:rsidRPr="0031539C" w:rsidRDefault="006710A6" w:rsidP="00064164">
            <w:pPr>
              <w:tabs>
                <w:tab w:val="left" w:pos="9000"/>
              </w:tabs>
            </w:pPr>
            <w:r w:rsidRPr="0031539C">
              <w:rPr>
                <w:rFonts w:cs="Times New Roman"/>
                <w:lang w:eastAsia="pt-BR"/>
              </w:rPr>
              <w:t>Pôr ordem na minha vida. Essa ordem é no sentido de estabelecer processos pelos quais passem todos os eventos de modo que sejam corretamente classificados, avaliados e priorizados.</w:t>
            </w:r>
          </w:p>
        </w:tc>
      </w:tr>
      <w:tr w:rsidR="006710A6" w14:paraId="00CA5FF3" w14:textId="77777777" w:rsidTr="000500B4">
        <w:tc>
          <w:tcPr>
            <w:tcW w:w="1418" w:type="dxa"/>
            <w:shd w:val="clear" w:color="auto" w:fill="548DD4" w:themeFill="text2" w:themeFillTint="99"/>
            <w:vAlign w:val="center"/>
          </w:tcPr>
          <w:p w14:paraId="1D0B5C68" w14:textId="77777777" w:rsidR="006710A6" w:rsidRPr="000500B4" w:rsidRDefault="006710A6" w:rsidP="000500B4">
            <w:pPr>
              <w:tabs>
                <w:tab w:val="left" w:pos="9000"/>
              </w:tabs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0500B4">
              <w:rPr>
                <w:b/>
                <w:color w:val="FFFFFF" w:themeColor="background1"/>
                <w:sz w:val="24"/>
                <w:szCs w:val="24"/>
                <w:lang w:val="en-US"/>
              </w:rPr>
              <w:t>Why</w:t>
            </w:r>
          </w:p>
        </w:tc>
        <w:tc>
          <w:tcPr>
            <w:tcW w:w="8348" w:type="dxa"/>
          </w:tcPr>
          <w:p w14:paraId="57E4D4F3" w14:textId="2D0C4C18" w:rsidR="006710A6" w:rsidRPr="0031539C" w:rsidRDefault="00641769" w:rsidP="00FD07AB">
            <w:pPr>
              <w:tabs>
                <w:tab w:val="left" w:pos="9000"/>
              </w:tabs>
            </w:pPr>
            <w:r>
              <w:t>Eu preciso encontrar paz para pavimentar a estrada que vai me levar ao futuro</w:t>
            </w:r>
            <w:r w:rsidR="00D3098E">
              <w:t>; do jeito que as coisas estão atualmente, me drenam toda a energia em sentimentos ruins</w:t>
            </w:r>
            <w:r w:rsidR="00FD07AB" w:rsidRPr="0031539C">
              <w:t>.</w:t>
            </w:r>
            <w:r w:rsidR="0012078B">
              <w:t xml:space="preserve"> Eu não tenho mais tanto tempo de vida; a maior parte dela já se passou junto com os anos de maior energia e  saúde.</w:t>
            </w:r>
          </w:p>
        </w:tc>
      </w:tr>
      <w:tr w:rsidR="006710A6" w14:paraId="53FDC047" w14:textId="77777777" w:rsidTr="000500B4">
        <w:tc>
          <w:tcPr>
            <w:tcW w:w="1418" w:type="dxa"/>
            <w:shd w:val="clear" w:color="auto" w:fill="548DD4" w:themeFill="text2" w:themeFillTint="99"/>
            <w:vAlign w:val="center"/>
          </w:tcPr>
          <w:p w14:paraId="6ECF8F71" w14:textId="77777777" w:rsidR="006710A6" w:rsidRPr="000500B4" w:rsidRDefault="006710A6" w:rsidP="000500B4">
            <w:pPr>
              <w:tabs>
                <w:tab w:val="left" w:pos="9000"/>
              </w:tabs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0500B4">
              <w:rPr>
                <w:b/>
                <w:color w:val="FFFFFF" w:themeColor="background1"/>
                <w:sz w:val="24"/>
                <w:szCs w:val="24"/>
                <w:lang w:val="en-US"/>
              </w:rPr>
              <w:t>Where</w:t>
            </w:r>
          </w:p>
        </w:tc>
        <w:tc>
          <w:tcPr>
            <w:tcW w:w="8348" w:type="dxa"/>
          </w:tcPr>
          <w:p w14:paraId="2BBEDBAA" w14:textId="77777777" w:rsidR="006710A6" w:rsidRPr="0031539C" w:rsidRDefault="0070708F" w:rsidP="00064164">
            <w:pPr>
              <w:tabs>
                <w:tab w:val="left" w:pos="9000"/>
              </w:tabs>
            </w:pPr>
            <w:r w:rsidRPr="0031539C">
              <w:t>Aqui no meu AP Rio #2; talvez em mais algum outro lugar para onde a realização do projeto mostrar.</w:t>
            </w:r>
          </w:p>
        </w:tc>
      </w:tr>
      <w:tr w:rsidR="006710A6" w14:paraId="5CBDB3B8" w14:textId="77777777" w:rsidTr="000500B4">
        <w:tc>
          <w:tcPr>
            <w:tcW w:w="1418" w:type="dxa"/>
            <w:shd w:val="clear" w:color="auto" w:fill="548DD4" w:themeFill="text2" w:themeFillTint="99"/>
            <w:vAlign w:val="center"/>
          </w:tcPr>
          <w:p w14:paraId="48C6547C" w14:textId="77777777" w:rsidR="006710A6" w:rsidRPr="000500B4" w:rsidRDefault="006710A6" w:rsidP="000500B4">
            <w:pPr>
              <w:tabs>
                <w:tab w:val="left" w:pos="9000"/>
              </w:tabs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0500B4">
              <w:rPr>
                <w:b/>
                <w:color w:val="FFFFFF" w:themeColor="background1"/>
                <w:sz w:val="24"/>
                <w:szCs w:val="24"/>
                <w:lang w:val="en-US"/>
              </w:rPr>
              <w:t>When</w:t>
            </w:r>
          </w:p>
        </w:tc>
        <w:tc>
          <w:tcPr>
            <w:tcW w:w="8348" w:type="dxa"/>
          </w:tcPr>
          <w:p w14:paraId="7BA3FA13" w14:textId="77777777" w:rsidR="006710A6" w:rsidRPr="0031539C" w:rsidRDefault="0070708F" w:rsidP="00064164">
            <w:pPr>
              <w:tabs>
                <w:tab w:val="left" w:pos="9000"/>
              </w:tabs>
            </w:pPr>
            <w:r w:rsidRPr="0031539C">
              <w:t>O ano inteiro de 2016.</w:t>
            </w:r>
          </w:p>
        </w:tc>
      </w:tr>
      <w:tr w:rsidR="006710A6" w14:paraId="76A48660" w14:textId="77777777" w:rsidTr="000500B4">
        <w:tc>
          <w:tcPr>
            <w:tcW w:w="1418" w:type="dxa"/>
            <w:shd w:val="clear" w:color="auto" w:fill="548DD4" w:themeFill="text2" w:themeFillTint="99"/>
            <w:vAlign w:val="center"/>
          </w:tcPr>
          <w:p w14:paraId="74A48DC1" w14:textId="77777777" w:rsidR="006710A6" w:rsidRPr="000500B4" w:rsidRDefault="006710A6" w:rsidP="000500B4">
            <w:pPr>
              <w:tabs>
                <w:tab w:val="left" w:pos="9000"/>
              </w:tabs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0500B4">
              <w:rPr>
                <w:b/>
                <w:color w:val="FFFFFF" w:themeColor="background1"/>
                <w:sz w:val="24"/>
                <w:szCs w:val="24"/>
                <w:lang w:val="en-US"/>
              </w:rPr>
              <w:t>Who</w:t>
            </w:r>
          </w:p>
        </w:tc>
        <w:tc>
          <w:tcPr>
            <w:tcW w:w="8348" w:type="dxa"/>
          </w:tcPr>
          <w:p w14:paraId="67DF253D" w14:textId="77777777" w:rsidR="006710A6" w:rsidRPr="0031539C" w:rsidRDefault="0070708F" w:rsidP="00064164">
            <w:pPr>
              <w:tabs>
                <w:tab w:val="left" w:pos="9000"/>
              </w:tabs>
            </w:pPr>
            <w:r w:rsidRPr="0031539C">
              <w:t>Eu, Eu Mesmo e Irene; talvez mais alguém que Deus por misericórdia possa fazer cruzar meu caminho.</w:t>
            </w:r>
          </w:p>
        </w:tc>
      </w:tr>
      <w:tr w:rsidR="006710A6" w14:paraId="2022E59B" w14:textId="77777777" w:rsidTr="000500B4">
        <w:tc>
          <w:tcPr>
            <w:tcW w:w="1418" w:type="dxa"/>
            <w:shd w:val="clear" w:color="auto" w:fill="548DD4" w:themeFill="text2" w:themeFillTint="99"/>
            <w:vAlign w:val="center"/>
          </w:tcPr>
          <w:p w14:paraId="20C3FC53" w14:textId="77777777" w:rsidR="006710A6" w:rsidRPr="000500B4" w:rsidRDefault="006710A6" w:rsidP="000500B4">
            <w:pPr>
              <w:tabs>
                <w:tab w:val="left" w:pos="9000"/>
              </w:tabs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0500B4">
              <w:rPr>
                <w:b/>
                <w:color w:val="FFFFFF" w:themeColor="background1"/>
                <w:sz w:val="24"/>
                <w:szCs w:val="24"/>
                <w:lang w:val="en-US"/>
              </w:rPr>
              <w:t>How</w:t>
            </w:r>
          </w:p>
        </w:tc>
        <w:tc>
          <w:tcPr>
            <w:tcW w:w="8348" w:type="dxa"/>
          </w:tcPr>
          <w:p w14:paraId="19B3C1EA" w14:textId="77777777" w:rsidR="006710A6" w:rsidRPr="0031539C" w:rsidRDefault="0070708F" w:rsidP="00064164">
            <w:pPr>
              <w:tabs>
                <w:tab w:val="left" w:pos="9000"/>
              </w:tabs>
            </w:pPr>
            <w:r w:rsidRPr="0031539C">
              <w:t>Primariamente utilizando os recursos tecnológicos dos quais já disponho; dentre eles notebooks, iPhone, iPads, Apple TV, centenas de apps e outros softwares, serviços da Internet, repositórios de dados, técnicas e métodos aprendidos nos cursos de formação. Secundariamente, algum dinheiro pode ser investido para compra de outros apps que se fizerem necessários, materiais de escritório tais como canvases, livros</w:t>
            </w:r>
            <w:r w:rsidR="009738F7" w:rsidRPr="0031539C">
              <w:t xml:space="preserve"> ou software para Windows.</w:t>
            </w:r>
          </w:p>
        </w:tc>
      </w:tr>
      <w:tr w:rsidR="006710A6" w14:paraId="159DBE2D" w14:textId="77777777" w:rsidTr="000500B4">
        <w:tc>
          <w:tcPr>
            <w:tcW w:w="1418" w:type="dxa"/>
            <w:shd w:val="clear" w:color="auto" w:fill="548DD4" w:themeFill="text2" w:themeFillTint="99"/>
            <w:vAlign w:val="center"/>
          </w:tcPr>
          <w:p w14:paraId="75CF3C9A" w14:textId="77777777" w:rsidR="006710A6" w:rsidRPr="000500B4" w:rsidRDefault="006710A6" w:rsidP="000500B4">
            <w:pPr>
              <w:tabs>
                <w:tab w:val="left" w:pos="9000"/>
              </w:tabs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0500B4">
              <w:rPr>
                <w:b/>
                <w:color w:val="FFFFFF" w:themeColor="background1"/>
                <w:sz w:val="24"/>
                <w:szCs w:val="24"/>
                <w:lang w:val="en-US"/>
              </w:rPr>
              <w:t>How much</w:t>
            </w:r>
          </w:p>
        </w:tc>
        <w:tc>
          <w:tcPr>
            <w:tcW w:w="8348" w:type="dxa"/>
          </w:tcPr>
          <w:p w14:paraId="2A54E339" w14:textId="77777777" w:rsidR="006710A6" w:rsidRPr="0031539C" w:rsidRDefault="00A20D94" w:rsidP="00064164">
            <w:pPr>
              <w:tabs>
                <w:tab w:val="left" w:pos="9000"/>
              </w:tabs>
            </w:pPr>
            <w:r w:rsidRPr="0031539C">
              <w:t>Não mais que R$1.000.</w:t>
            </w:r>
          </w:p>
        </w:tc>
      </w:tr>
    </w:tbl>
    <w:p w14:paraId="5F958E3A" w14:textId="77777777" w:rsidR="001C4624" w:rsidRDefault="001C4624" w:rsidP="00064164">
      <w:pPr>
        <w:tabs>
          <w:tab w:val="left" w:pos="9000"/>
        </w:tabs>
        <w:rPr>
          <w:rFonts w:ascii="Helvetica" w:hAnsi="Helvetica"/>
          <w:sz w:val="20"/>
          <w:szCs w:val="20"/>
        </w:rPr>
      </w:pPr>
    </w:p>
    <w:p w14:paraId="077E24A9" w14:textId="77777777" w:rsidR="008A6AD6" w:rsidRDefault="008A6AD6" w:rsidP="005B5D9A">
      <w:pPr>
        <w:pStyle w:val="Ttulo1"/>
      </w:pPr>
      <w:bookmarkStart w:id="6" w:name="_Toc449873276"/>
      <w:r>
        <w:t>Objetivos: Valores ou Benefícios</w:t>
      </w:r>
      <w:bookmarkEnd w:id="6"/>
    </w:p>
    <w:p w14:paraId="7AC01758" w14:textId="47D16DEB" w:rsidR="00436366" w:rsidRDefault="00436366" w:rsidP="00BD6BA0">
      <w:pPr>
        <w:pStyle w:val="CitaoIntensa"/>
      </w:pPr>
      <w:r>
        <w:t>Quais valores serão adicionados pelo projeto?</w:t>
      </w:r>
    </w:p>
    <w:p w14:paraId="364C924A" w14:textId="77777777" w:rsidR="001A2C1F" w:rsidRDefault="001A2C1F" w:rsidP="00142DEF">
      <w:pPr>
        <w:pStyle w:val="PargrafodaLista"/>
        <w:numPr>
          <w:ilvl w:val="0"/>
          <w:numId w:val="3"/>
        </w:numPr>
      </w:pPr>
      <w:r w:rsidRPr="001A2C1F">
        <w:t>Paz de mente, sabendo que não há mais uma enorme lista de notificações que não foram sequer consultadas, quem dirá reagidas.</w:t>
      </w:r>
    </w:p>
    <w:p w14:paraId="4169CE76" w14:textId="77777777" w:rsidR="00513180" w:rsidRDefault="00513180" w:rsidP="00F557A9"/>
    <w:p w14:paraId="010F5DBE" w14:textId="2A6122DD" w:rsidR="00D77573" w:rsidRDefault="00D77573" w:rsidP="00142DEF">
      <w:pPr>
        <w:pStyle w:val="PargrafodaLista"/>
        <w:numPr>
          <w:ilvl w:val="0"/>
          <w:numId w:val="3"/>
        </w:numPr>
      </w:pPr>
      <w:r>
        <w:t>Paz de mente, para buscar</w:t>
      </w:r>
      <w:r w:rsidR="00513180">
        <w:t xml:space="preserve"> o futuro.</w:t>
      </w:r>
    </w:p>
    <w:p w14:paraId="420D19C6" w14:textId="77777777" w:rsidR="00851BA4" w:rsidRDefault="00851BA4" w:rsidP="00851BA4"/>
    <w:p w14:paraId="1CBE7A15" w14:textId="562AE347" w:rsidR="0012078B" w:rsidRDefault="0012078B" w:rsidP="00142DEF">
      <w:pPr>
        <w:pStyle w:val="PargrafodaLista"/>
        <w:numPr>
          <w:ilvl w:val="0"/>
          <w:numId w:val="3"/>
        </w:numPr>
      </w:pPr>
      <w:r>
        <w:t>O valor da compreensão do valor do tempo: temos um tempo de vida e ... acabou! Nunca, até aqui, eu tive esse valor na minha vida o que, vergonhosamente, causa uma sensação enorme de desperdício e de fracasso.</w:t>
      </w:r>
    </w:p>
    <w:p w14:paraId="525E2D47" w14:textId="77777777" w:rsidR="0012078B" w:rsidRDefault="0012078B" w:rsidP="0012078B"/>
    <w:p w14:paraId="06F36241" w14:textId="08C90871" w:rsidR="00851BA4" w:rsidRDefault="00851BA4" w:rsidP="00142DEF">
      <w:pPr>
        <w:pStyle w:val="PargrafodaLista"/>
        <w:numPr>
          <w:ilvl w:val="0"/>
          <w:numId w:val="3"/>
        </w:numPr>
      </w:pPr>
      <w:r>
        <w:t>Eu preciso realizar o que me proponho atualmente (e eu nã</w:t>
      </w:r>
      <w:r w:rsidR="00D33A29">
        <w:t>o estou conseguindo). Veja Planejamento Estratégico no Anexo II.</w:t>
      </w:r>
    </w:p>
    <w:p w14:paraId="3294FC85" w14:textId="77777777" w:rsidR="001A2C1F" w:rsidRDefault="001A2C1F" w:rsidP="0031539C"/>
    <w:p w14:paraId="0D88EA82" w14:textId="4872ABC9" w:rsidR="00436366" w:rsidRDefault="00436366" w:rsidP="00BD6BA0">
      <w:pPr>
        <w:pStyle w:val="CitaoIntensa"/>
      </w:pPr>
      <w:r>
        <w:t>Quais benefícios serão alcançados?</w:t>
      </w:r>
    </w:p>
    <w:p w14:paraId="58992E14" w14:textId="77777777" w:rsidR="00436366" w:rsidRDefault="00AC0C5A" w:rsidP="00142DEF">
      <w:pPr>
        <w:pStyle w:val="PargrafodaLista"/>
        <w:numPr>
          <w:ilvl w:val="0"/>
          <w:numId w:val="3"/>
        </w:numPr>
      </w:pPr>
      <w:r>
        <w:lastRenderedPageBreak/>
        <w:t>Life Data em ordem, de fácil acesso, com segurança e com backup.</w:t>
      </w:r>
    </w:p>
    <w:p w14:paraId="07899F98" w14:textId="77777777" w:rsidR="00436366" w:rsidRDefault="00436366" w:rsidP="0031539C"/>
    <w:p w14:paraId="2878AE85" w14:textId="77777777" w:rsidR="00C72C21" w:rsidRDefault="00C72C21" w:rsidP="00142DEF">
      <w:pPr>
        <w:pStyle w:val="PargrafodaLista"/>
        <w:numPr>
          <w:ilvl w:val="0"/>
          <w:numId w:val="3"/>
        </w:numPr>
      </w:pPr>
      <w:r>
        <w:t>Plano de Carreira desenhado.</w:t>
      </w:r>
    </w:p>
    <w:p w14:paraId="0515D3E1" w14:textId="77777777" w:rsidR="00C72C21" w:rsidRDefault="00C72C21" w:rsidP="00C72C21"/>
    <w:p w14:paraId="45BC3407" w14:textId="38CBFF81" w:rsidR="00436366" w:rsidRDefault="00AC0C5A" w:rsidP="00142DEF">
      <w:pPr>
        <w:pStyle w:val="PargrafodaLista"/>
        <w:numPr>
          <w:ilvl w:val="0"/>
          <w:numId w:val="3"/>
        </w:numPr>
      </w:pPr>
      <w:r>
        <w:t>Planejamento financeiro viabilizado; prejuízos financeiros minimizados pela redução de atrasos, multas e juros.</w:t>
      </w:r>
    </w:p>
    <w:p w14:paraId="6024D804" w14:textId="77777777" w:rsidR="00436366" w:rsidRDefault="00436366" w:rsidP="0031539C"/>
    <w:p w14:paraId="4B4F15EB" w14:textId="52FCE128" w:rsidR="00AC0C5A" w:rsidRPr="008A6AD6" w:rsidRDefault="00AC0C5A" w:rsidP="00142DEF">
      <w:pPr>
        <w:pStyle w:val="PargrafodaLista"/>
        <w:numPr>
          <w:ilvl w:val="0"/>
          <w:numId w:val="3"/>
        </w:numPr>
      </w:pPr>
      <w:r>
        <w:t>Processos definidos, eventos fluidos, menos tempo, aumento de produtividade.</w:t>
      </w:r>
    </w:p>
    <w:p w14:paraId="3408C46B" w14:textId="1D9507F5" w:rsidR="00436366" w:rsidRDefault="00436366" w:rsidP="000C34D6">
      <w:pPr>
        <w:pStyle w:val="Ttulo1"/>
      </w:pPr>
      <w:bookmarkStart w:id="7" w:name="_Toc449873277"/>
      <w:r>
        <w:t xml:space="preserve">Objetivos: </w:t>
      </w:r>
      <w:r w:rsidR="00E96D3B">
        <w:t>Entregáveis e Resultados Esperados</w:t>
      </w:r>
      <w:bookmarkEnd w:id="7"/>
    </w:p>
    <w:p w14:paraId="4F641F54" w14:textId="77777777" w:rsidR="00436366" w:rsidRDefault="00436366" w:rsidP="00BD6BA0">
      <w:pPr>
        <w:pStyle w:val="CitaoIntensa"/>
      </w:pPr>
      <w:r>
        <w:t xml:space="preserve">Quais </w:t>
      </w:r>
      <w:r w:rsidR="00E96D3B">
        <w:t xml:space="preserve">são os entregáveis e os </w:t>
      </w:r>
      <w:r>
        <w:t>resultados esperados?</w:t>
      </w:r>
    </w:p>
    <w:p w14:paraId="199A5134" w14:textId="77777777" w:rsidR="001A2C1F" w:rsidRDefault="001A2C1F" w:rsidP="00142DEF">
      <w:pPr>
        <w:pStyle w:val="PargrafodaLista"/>
        <w:numPr>
          <w:ilvl w:val="0"/>
          <w:numId w:val="2"/>
        </w:numPr>
      </w:pPr>
      <w:r>
        <w:t>Processos desenhados e implementados.</w:t>
      </w:r>
    </w:p>
    <w:p w14:paraId="5029E479" w14:textId="77777777" w:rsidR="00862D19" w:rsidRDefault="00862D19" w:rsidP="0031539C"/>
    <w:p w14:paraId="3934874E" w14:textId="4293C827" w:rsidR="00C72C21" w:rsidRDefault="00C72C21" w:rsidP="00142DEF">
      <w:pPr>
        <w:pStyle w:val="PargrafodaLista"/>
        <w:numPr>
          <w:ilvl w:val="0"/>
          <w:numId w:val="2"/>
        </w:numPr>
      </w:pPr>
      <w:r>
        <w:t>Plano de Carreira.</w:t>
      </w:r>
    </w:p>
    <w:p w14:paraId="3A725B22" w14:textId="77777777" w:rsidR="00C72C21" w:rsidRDefault="00C72C21" w:rsidP="00C72C21"/>
    <w:p w14:paraId="3C7DD651" w14:textId="220A86A7" w:rsidR="00C72C21" w:rsidRDefault="00C72C21" w:rsidP="00142DEF">
      <w:pPr>
        <w:pStyle w:val="PargrafodaLista"/>
        <w:numPr>
          <w:ilvl w:val="0"/>
          <w:numId w:val="2"/>
        </w:numPr>
      </w:pPr>
      <w:r>
        <w:t>Planejamento Estratégico.</w:t>
      </w:r>
    </w:p>
    <w:p w14:paraId="2F3783F1" w14:textId="77777777" w:rsidR="00C72C21" w:rsidRDefault="00C72C21" w:rsidP="00C72C21"/>
    <w:p w14:paraId="722ED2B7" w14:textId="77777777" w:rsidR="001A2C1F" w:rsidRDefault="00862D19" w:rsidP="00142DEF">
      <w:pPr>
        <w:pStyle w:val="PargrafodaLista"/>
        <w:numPr>
          <w:ilvl w:val="0"/>
          <w:numId w:val="2"/>
        </w:numPr>
      </w:pPr>
      <w:r>
        <w:t>Lista de apps a utilizar: categoria, classe, devices, notificação.</w:t>
      </w:r>
    </w:p>
    <w:p w14:paraId="0956B1BE" w14:textId="77777777" w:rsidR="00862D19" w:rsidRDefault="00862D19" w:rsidP="0031539C"/>
    <w:p w14:paraId="5DED71DB" w14:textId="77777777" w:rsidR="00862D19" w:rsidRDefault="00E96D3B" w:rsidP="00142DEF">
      <w:pPr>
        <w:pStyle w:val="PargrafodaLista"/>
        <w:numPr>
          <w:ilvl w:val="0"/>
          <w:numId w:val="2"/>
        </w:numPr>
      </w:pPr>
      <w:r>
        <w:t>Lista das rotinas: frequência, serviços associados, tipo de ação (reativa, proativa, preventiva, preditiva).</w:t>
      </w:r>
    </w:p>
    <w:p w14:paraId="7935C25C" w14:textId="77777777" w:rsidR="00E96D3B" w:rsidRDefault="00E96D3B" w:rsidP="0031539C"/>
    <w:p w14:paraId="1E6E4187" w14:textId="77777777" w:rsidR="00E96D3B" w:rsidRDefault="00E96D3B" w:rsidP="00142DEF">
      <w:pPr>
        <w:pStyle w:val="PargrafodaLista"/>
        <w:numPr>
          <w:ilvl w:val="0"/>
          <w:numId w:val="2"/>
        </w:numPr>
      </w:pPr>
      <w:r>
        <w:t>Orçamento doméstico: mês a mês, ano todo.</w:t>
      </w:r>
    </w:p>
    <w:p w14:paraId="06D4A67F" w14:textId="77777777" w:rsidR="00E96D3B" w:rsidRDefault="00E96D3B" w:rsidP="0031539C"/>
    <w:p w14:paraId="61F731F0" w14:textId="44C2A7F9" w:rsidR="00E96D3B" w:rsidRPr="00436366" w:rsidRDefault="00E96D3B" w:rsidP="00142DEF">
      <w:pPr>
        <w:pStyle w:val="PargrafodaLista"/>
        <w:numPr>
          <w:ilvl w:val="0"/>
          <w:numId w:val="2"/>
        </w:numPr>
      </w:pPr>
      <w:r>
        <w:t>Calendário anual de obrigações.</w:t>
      </w:r>
    </w:p>
    <w:p w14:paraId="6343A631" w14:textId="379AF94A" w:rsidR="001910E0" w:rsidRDefault="001910E0" w:rsidP="005B5D9A">
      <w:pPr>
        <w:pStyle w:val="Ttulo1"/>
      </w:pPr>
      <w:bookmarkStart w:id="8" w:name="_Toc449873278"/>
      <w:r>
        <w:t>Objetivos</w:t>
      </w:r>
      <w:r w:rsidR="00E96D3B">
        <w:t>:</w:t>
      </w:r>
      <w:r>
        <w:t xml:space="preserve"> Prioridades </w:t>
      </w:r>
      <w:r w:rsidR="00E96D3B">
        <w:t>e</w:t>
      </w:r>
      <w:r>
        <w:t xml:space="preserve"> </w:t>
      </w:r>
      <w:r w:rsidR="005B5D9A">
        <w:t>Problemas Resolvidos</w:t>
      </w:r>
      <w:bookmarkEnd w:id="8"/>
    </w:p>
    <w:p w14:paraId="354B961F" w14:textId="77777777" w:rsidR="001910E0" w:rsidRDefault="001910E0" w:rsidP="00832ABE">
      <w:pPr>
        <w:pStyle w:val="CitaoIntensa"/>
      </w:pPr>
      <w:r>
        <w:t xml:space="preserve">Como o </w:t>
      </w:r>
      <w:r w:rsidRPr="00896F4B">
        <w:t>projeto se alinha</w:t>
      </w:r>
      <w:r>
        <w:t xml:space="preserve"> com as prioridades?</w:t>
      </w:r>
    </w:p>
    <w:p w14:paraId="2BA52119" w14:textId="09266CC8" w:rsidR="00392F48" w:rsidRDefault="00392F48" w:rsidP="00CE191D">
      <w:r>
        <w:t>Tenho um problema muito sério atualmente, para o qual eu não tenho solução. Trabalho num galinheiro do caramba fazendo um trabalho ruim. Minha empregabilidade é baixa; o mundo mudou muito desde</w:t>
      </w:r>
      <w:r w:rsidR="00340142">
        <w:t xml:space="preserve"> o meu desemprego em 2010, a minha trajetória desde então tem sido muito transtornada e, somente agora em 2016 é que a minha cabeça conseguiu se equilibrar um pouco para poder entender tudo isso e reagir minimamente. A idade, a formação acadêmica e lag técnico são agravantes nessa situação. Finalizando, eu não estou querendo buscar nenhuma posição de coordenação ou de gerência porque isso é aborrecimento demais constantemente e, penso agora, é “uma coisa grande demais para mim”.</w:t>
      </w:r>
    </w:p>
    <w:p w14:paraId="67C2761C" w14:textId="77777777" w:rsidR="00FE45BB" w:rsidRDefault="00FE45BB" w:rsidP="00CE191D"/>
    <w:p w14:paraId="2A3A03DD" w14:textId="3395C020" w:rsidR="00FE45BB" w:rsidRDefault="00FE45BB" w:rsidP="00CE191D">
      <w:r>
        <w:t>Assim sendo, entendi que me restam poucas opções e, por isso, tracei 3 prioridades para mim:</w:t>
      </w:r>
    </w:p>
    <w:p w14:paraId="5FAE0F81" w14:textId="77777777" w:rsidR="00FE45BB" w:rsidRDefault="00FE45BB" w:rsidP="00CE191D"/>
    <w:p w14:paraId="12F8538F" w14:textId="1888BB41" w:rsidR="00FE45BB" w:rsidRDefault="00FE45BB" w:rsidP="00142DEF">
      <w:pPr>
        <w:pStyle w:val="PargrafodaLista"/>
        <w:numPr>
          <w:ilvl w:val="0"/>
          <w:numId w:val="6"/>
        </w:numPr>
      </w:pPr>
      <w:r>
        <w:t>Estudar: capacitação, experiência, currículo, aumento da empregabilidade;</w:t>
      </w:r>
    </w:p>
    <w:p w14:paraId="5CEA032D" w14:textId="019521F6" w:rsidR="00FE45BB" w:rsidRDefault="00FE45BB" w:rsidP="00142DEF">
      <w:pPr>
        <w:pStyle w:val="PargrafodaLista"/>
        <w:numPr>
          <w:ilvl w:val="0"/>
          <w:numId w:val="6"/>
        </w:numPr>
      </w:pPr>
      <w:r>
        <w:t>Fazer Networking: eventos, meetups, busca de oportunidades;</w:t>
      </w:r>
    </w:p>
    <w:p w14:paraId="5084614A" w14:textId="3F7D83D8" w:rsidR="00FE45BB" w:rsidRDefault="00FE45BB" w:rsidP="00142DEF">
      <w:pPr>
        <w:pStyle w:val="PargrafodaLista"/>
        <w:numPr>
          <w:ilvl w:val="0"/>
          <w:numId w:val="6"/>
        </w:numPr>
      </w:pPr>
      <w:r>
        <w:t>Economizar: juntar dinheiro, poupança, reserva.</w:t>
      </w:r>
    </w:p>
    <w:p w14:paraId="6C60851B" w14:textId="77777777" w:rsidR="00340142" w:rsidRDefault="00340142" w:rsidP="00CE191D"/>
    <w:p w14:paraId="1AC58329" w14:textId="31AFC15D" w:rsidR="00896F4B" w:rsidRDefault="00FE45BB" w:rsidP="00CE191D">
      <w:r>
        <w:t xml:space="preserve">Finalmente, </w:t>
      </w:r>
      <w:r w:rsidR="00896F4B">
        <w:t>aguardar em Deus que me dê oportunidade e bom caminho para sair dessa situação, pois, sem a benção divina, nada vale a pena.</w:t>
      </w:r>
    </w:p>
    <w:p w14:paraId="4A5692F9" w14:textId="77777777" w:rsidR="00C72C21" w:rsidRDefault="00C72C21" w:rsidP="00CE191D"/>
    <w:p w14:paraId="1653580B" w14:textId="1CEF5B7E" w:rsidR="00C72C21" w:rsidRDefault="00C72C21" w:rsidP="009F21D7">
      <w:r>
        <w:t>Aos 50 anos é muito desconcertante e desanimador descobrir que a maior parte da vida passou e não foi muito legal. Dá um desespero por dentro. E não tem jeito; o tempo que foi, não volta e não há como aumentar o tempo de vida. Com a misericórdia de Deus, mais 30 anos</w:t>
      </w:r>
      <w:r w:rsidR="009F21D7">
        <w:t>,</w:t>
      </w:r>
      <w:r>
        <w:t xml:space="preserve"> o que é bem menos </w:t>
      </w:r>
      <w:r w:rsidR="009F21D7">
        <w:t>d</w:t>
      </w:r>
      <w:r>
        <w:t xml:space="preserve">o que </w:t>
      </w:r>
      <w:r w:rsidR="009F21D7">
        <w:t xml:space="preserve">o que </w:t>
      </w:r>
      <w:r>
        <w:t>já passou. Além disso, os anos de maior energia e saúde já se foram</w:t>
      </w:r>
      <w:r w:rsidR="009F21D7">
        <w:t>. E agora? Agora as prioridades devem ser priorizadas e o tempo que resta não pode ser perdido.</w:t>
      </w:r>
    </w:p>
    <w:p w14:paraId="4BD002A5" w14:textId="77777777" w:rsidR="0012078B" w:rsidRDefault="0012078B" w:rsidP="009F21D7"/>
    <w:p w14:paraId="6F70C1D9" w14:textId="0EFBAC39" w:rsidR="009F21D7" w:rsidRDefault="009F21D7" w:rsidP="00CE191D">
      <w:r>
        <w:t xml:space="preserve">Eu preciso de um Plano de Carreira para os próximos 30 anos; um que esteja de acordo com o que Deus quer para minha vida. Eu também preciso de um Planejamento Estratégico para alcançar as prioridades. </w:t>
      </w:r>
    </w:p>
    <w:p w14:paraId="1537EFD7" w14:textId="77777777" w:rsidR="00064164" w:rsidRDefault="005B5D9A" w:rsidP="00B16FE5">
      <w:pPr>
        <w:pStyle w:val="CitaoIntensa"/>
      </w:pPr>
      <w:r>
        <w:t>Quais problemas serão resolvidos?</w:t>
      </w:r>
    </w:p>
    <w:p w14:paraId="31A454A0" w14:textId="77777777" w:rsidR="00BD6BA0" w:rsidRDefault="00896F4B" w:rsidP="00CE191D">
      <w:r>
        <w:t xml:space="preserve">Espera-se que o Projeto Stylus traga mais organização na vida, </w:t>
      </w:r>
      <w:r w:rsidR="00BD6BA0">
        <w:t xml:space="preserve">fluidez nas rotinas, disciplina e </w:t>
      </w:r>
      <w:r>
        <w:t>paz de mente</w:t>
      </w:r>
      <w:r w:rsidR="00BD6BA0">
        <w:t>.</w:t>
      </w:r>
    </w:p>
    <w:p w14:paraId="652844D5" w14:textId="77777777" w:rsidR="00BD6BA0" w:rsidRDefault="00BD6BA0" w:rsidP="00CE191D"/>
    <w:p w14:paraId="502A888E" w14:textId="08D75480" w:rsidR="00896F4B" w:rsidRDefault="00BD6BA0" w:rsidP="00CE191D">
      <w:r>
        <w:t>Mais organização ajuda a economizar: orçamento, visualização de gastos, redução de custos. Fluidez nas rotinas economiza tempo, tempo para estudar. Organização e agilidade vai permitir colocar mais foco nas pr</w:t>
      </w:r>
      <w:r w:rsidR="00896F4B">
        <w:t>ioridades</w:t>
      </w:r>
      <w:r>
        <w:t>. Mais disciplina para aplicar o tempo nos estudos e também para maximizar a economia. E paz de mente para acreditar que eu posso conseguir fazer networking e para buscar oportunidades.</w:t>
      </w:r>
    </w:p>
    <w:p w14:paraId="680AB54F" w14:textId="77777777" w:rsidR="009F21D7" w:rsidRDefault="009F21D7" w:rsidP="00CE191D"/>
    <w:p w14:paraId="7DDA9726" w14:textId="0C08A66E" w:rsidR="009F21D7" w:rsidRDefault="009F21D7" w:rsidP="00CE191D">
      <w:r>
        <w:t>Espera-se que o projeto Stylus ajude a lidar com a ansiedade e o sentimento de frustração que tomaram conta da minha vida e contribuíram para minha derrota. Ajudar a mudar essa situação.</w:t>
      </w:r>
    </w:p>
    <w:p w14:paraId="7C3AEE49" w14:textId="77777777" w:rsidR="00896F4B" w:rsidRPr="001C4624" w:rsidRDefault="00896F4B" w:rsidP="00CE191D"/>
    <w:p w14:paraId="6E4EE249" w14:textId="77777777" w:rsidR="00064164" w:rsidRDefault="00CE191D" w:rsidP="00661888">
      <w:pPr>
        <w:pStyle w:val="Ttulo1"/>
      </w:pPr>
      <w:bookmarkStart w:id="9" w:name="_Toc449873279"/>
      <w:r>
        <w:t>Requisitos de Alto Nível</w:t>
      </w:r>
      <w:bookmarkEnd w:id="9"/>
    </w:p>
    <w:p w14:paraId="42B34549" w14:textId="77777777" w:rsidR="000C34D6" w:rsidRPr="000C34D6" w:rsidRDefault="000C34D6" w:rsidP="000C34D6"/>
    <w:tbl>
      <w:tblPr>
        <w:tblStyle w:val="Tabelacomgrade"/>
        <w:tblW w:w="0" w:type="auto"/>
        <w:tblBorders>
          <w:top w:val="single" w:sz="12" w:space="0" w:color="C6D9F1" w:themeColor="text2" w:themeTint="33"/>
          <w:left w:val="single" w:sz="12" w:space="0" w:color="C6D9F1" w:themeColor="text2" w:themeTint="33"/>
          <w:bottom w:val="single" w:sz="12" w:space="0" w:color="C6D9F1" w:themeColor="text2" w:themeTint="33"/>
          <w:right w:val="single" w:sz="12" w:space="0" w:color="C6D9F1" w:themeColor="text2" w:themeTint="33"/>
          <w:insideH w:val="single" w:sz="12" w:space="0" w:color="C6D9F1" w:themeColor="text2" w:themeTint="33"/>
          <w:insideV w:val="single" w:sz="12" w:space="0" w:color="C6D9F1" w:themeColor="text2" w:themeTint="33"/>
        </w:tblBorders>
        <w:tblLook w:val="04A0" w:firstRow="1" w:lastRow="0" w:firstColumn="1" w:lastColumn="0" w:noHBand="0" w:noVBand="1"/>
      </w:tblPr>
      <w:tblGrid>
        <w:gridCol w:w="7236"/>
        <w:gridCol w:w="2366"/>
      </w:tblGrid>
      <w:tr w:rsidR="00CE191D" w14:paraId="4BA689D8" w14:textId="77777777" w:rsidTr="002A5111">
        <w:tc>
          <w:tcPr>
            <w:tcW w:w="7371" w:type="dxa"/>
            <w:shd w:val="clear" w:color="auto" w:fill="548DD4" w:themeFill="text2" w:themeFillTint="99"/>
          </w:tcPr>
          <w:p w14:paraId="634BF7C3" w14:textId="77777777" w:rsidR="00CE191D" w:rsidRPr="00CE191D" w:rsidRDefault="00CE191D" w:rsidP="00CE191D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CE191D">
              <w:rPr>
                <w:b/>
                <w:color w:val="FFFFFF" w:themeColor="background1"/>
                <w:sz w:val="24"/>
                <w:szCs w:val="24"/>
                <w:lang w:val="en-US"/>
              </w:rPr>
              <w:t>Requisitos</w:t>
            </w:r>
          </w:p>
        </w:tc>
        <w:tc>
          <w:tcPr>
            <w:tcW w:w="2391" w:type="dxa"/>
            <w:shd w:val="clear" w:color="auto" w:fill="548DD4" w:themeFill="text2" w:themeFillTint="99"/>
          </w:tcPr>
          <w:p w14:paraId="746CEDBF" w14:textId="77777777" w:rsidR="00CE191D" w:rsidRPr="00CE191D" w:rsidRDefault="00CE191D" w:rsidP="00CE191D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CE191D">
              <w:rPr>
                <w:b/>
                <w:color w:val="FFFFFF" w:themeColor="background1"/>
                <w:sz w:val="24"/>
                <w:szCs w:val="24"/>
                <w:lang w:val="en-US"/>
              </w:rPr>
              <w:t>Prioridade</w:t>
            </w:r>
          </w:p>
          <w:p w14:paraId="11E9A689" w14:textId="77777777" w:rsidR="00CE191D" w:rsidRPr="00CE191D" w:rsidRDefault="00CE191D" w:rsidP="00CE191D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CE191D">
              <w:rPr>
                <w:b/>
                <w:color w:val="FFFFFF" w:themeColor="background1"/>
                <w:sz w:val="15"/>
                <w:szCs w:val="24"/>
                <w:lang w:val="en-US"/>
              </w:rPr>
              <w:t>(Essencial, Importante, Desejável)</w:t>
            </w:r>
          </w:p>
        </w:tc>
      </w:tr>
      <w:tr w:rsidR="00CE191D" w14:paraId="18F6A375" w14:textId="77777777" w:rsidTr="002A5111">
        <w:tc>
          <w:tcPr>
            <w:tcW w:w="7371" w:type="dxa"/>
          </w:tcPr>
          <w:p w14:paraId="4F030686" w14:textId="77777777" w:rsidR="00CE191D" w:rsidRPr="0031539C" w:rsidRDefault="00CE191D" w:rsidP="00064164">
            <w:pPr>
              <w:tabs>
                <w:tab w:val="left" w:pos="9000"/>
              </w:tabs>
            </w:pPr>
          </w:p>
        </w:tc>
        <w:tc>
          <w:tcPr>
            <w:tcW w:w="2391" w:type="dxa"/>
          </w:tcPr>
          <w:p w14:paraId="421E2177" w14:textId="77777777" w:rsidR="00CE191D" w:rsidRPr="0031539C" w:rsidRDefault="0031539C" w:rsidP="0031539C">
            <w:pPr>
              <w:tabs>
                <w:tab w:val="left" w:pos="9000"/>
              </w:tabs>
              <w:jc w:val="center"/>
            </w:pPr>
            <w:r>
              <w:t>Essencial</w:t>
            </w:r>
          </w:p>
        </w:tc>
      </w:tr>
      <w:tr w:rsidR="00CE191D" w14:paraId="38FAA0A2" w14:textId="77777777" w:rsidTr="002A5111">
        <w:tc>
          <w:tcPr>
            <w:tcW w:w="7371" w:type="dxa"/>
          </w:tcPr>
          <w:p w14:paraId="48E96F15" w14:textId="77777777" w:rsidR="00CE191D" w:rsidRPr="0031539C" w:rsidRDefault="00CE191D" w:rsidP="00064164">
            <w:pPr>
              <w:tabs>
                <w:tab w:val="left" w:pos="9000"/>
              </w:tabs>
            </w:pPr>
          </w:p>
        </w:tc>
        <w:tc>
          <w:tcPr>
            <w:tcW w:w="2391" w:type="dxa"/>
          </w:tcPr>
          <w:p w14:paraId="3E575F95" w14:textId="77777777" w:rsidR="00CE191D" w:rsidRPr="0031539C" w:rsidRDefault="0031539C" w:rsidP="0031539C">
            <w:pPr>
              <w:tabs>
                <w:tab w:val="left" w:pos="9000"/>
              </w:tabs>
              <w:jc w:val="center"/>
            </w:pPr>
            <w:r>
              <w:t>Essencial</w:t>
            </w:r>
          </w:p>
        </w:tc>
      </w:tr>
    </w:tbl>
    <w:p w14:paraId="01F147F6" w14:textId="77777777" w:rsidR="00CE191D" w:rsidRPr="001C4624" w:rsidRDefault="00CE191D" w:rsidP="00064164">
      <w:pPr>
        <w:tabs>
          <w:tab w:val="left" w:pos="9000"/>
        </w:tabs>
        <w:rPr>
          <w:rFonts w:ascii="Helvetica" w:hAnsi="Helvetica"/>
          <w:sz w:val="20"/>
          <w:szCs w:val="20"/>
        </w:rPr>
      </w:pPr>
    </w:p>
    <w:p w14:paraId="20626B6E" w14:textId="77777777" w:rsidR="00064164" w:rsidRPr="001C4624" w:rsidRDefault="0007565B" w:rsidP="008043AF">
      <w:pPr>
        <w:pStyle w:val="Ttulo1"/>
      </w:pPr>
      <w:bookmarkStart w:id="10" w:name="_Toc449873280"/>
      <w:r>
        <w:t>Premissas</w:t>
      </w:r>
      <w:r>
        <w:rPr>
          <w:rStyle w:val="Refdenotaderodap"/>
        </w:rPr>
        <w:footnoteReference w:id="1"/>
      </w:r>
      <w:bookmarkEnd w:id="10"/>
    </w:p>
    <w:p w14:paraId="7AC0243D" w14:textId="5F5D300F" w:rsidR="00064164" w:rsidRDefault="00C72A16" w:rsidP="0022069F">
      <w:r>
        <w:t>Apenas 3 projetos</w:t>
      </w:r>
      <w:r w:rsidR="00DE5FC0">
        <w:t xml:space="preserve"> acontecerão em paralelo: Projeto Governança, Projeto Ciência de Dados e Projeto Stylus.</w:t>
      </w:r>
    </w:p>
    <w:p w14:paraId="0B588E71" w14:textId="77777777" w:rsidR="00DE5FC0" w:rsidRDefault="00DE5FC0" w:rsidP="0022069F"/>
    <w:p w14:paraId="2B65DC3A" w14:textId="49D0F2FA" w:rsidR="00DE5FC0" w:rsidRDefault="00DE5FC0" w:rsidP="0022069F">
      <w:r>
        <w:t xml:space="preserve">Tarefas mandatórias terão que ser realizadas, porém, apenas tarefas mandatórias e tarefas urgentes serão consideradas para realização. Dentre essas tarefas, nesse momento, destacam-se: IRPF 2016, Cardiologia, Dermatologia, Oftalmologia e </w:t>
      </w:r>
    </w:p>
    <w:p w14:paraId="0E19FDD5" w14:textId="3ADBF64B" w:rsidR="00E5513E" w:rsidRPr="001C4624" w:rsidRDefault="008043AF" w:rsidP="0022069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CDE678" wp14:editId="360BCE6C">
                <wp:simplePos x="0" y="0"/>
                <wp:positionH relativeFrom="column">
                  <wp:posOffset>0</wp:posOffset>
                </wp:positionH>
                <wp:positionV relativeFrom="paragraph">
                  <wp:posOffset>562914</wp:posOffset>
                </wp:positionV>
                <wp:extent cx="6091555" cy="476250"/>
                <wp:effectExtent l="0" t="0" r="29845" b="3175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1555" cy="476250"/>
                        </a:xfrm>
                        <a:prstGeom prst="rect">
                          <a:avLst/>
                        </a:prstGeom>
                        <a:noFill/>
                        <a:ln w="12700" cap="rnd">
                          <a:gradFill>
                            <a:gsLst>
                              <a:gs pos="0">
                                <a:schemeClr val="tx2">
                                  <a:lumMod val="60000"/>
                                  <a:lumOff val="40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701DBC7" w14:textId="77777777" w:rsidR="00C61E4D" w:rsidRPr="0022069F" w:rsidRDefault="00C61E4D" w:rsidP="00323950">
                            <w:pPr>
                              <w:rPr>
                                <w:rFonts w:cs="Times New Roman"/>
                                <w:sz w:val="16"/>
                                <w:szCs w:val="16"/>
                              </w:rPr>
                            </w:pPr>
                            <w:r w:rsidRPr="0022069F"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Restrições são situações e eventos relacionados que devem ser considerados e contabilizados, porque o projeto não tem controle eles.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2069F"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Restrições podem ser uma data difícil de ser cumprida, carência de recursos, ferramentas ou equipamentos, falta de orçamento para a solução mais direta o que forçará a busca por outros meios de solução.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CDE678" id="Caixa de Texto 6" o:spid="_x0000_s1037" type="#_x0000_t202" style="position:absolute;left:0;text-align:left;margin-left:0;margin-top:44.3pt;width:479.65pt;height:37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" filled="f" strokeweight="1pt">
                <v:stroke endcap="round"/>
                <v:textbox style="mso-fit-shape-to-text:t">
                  <w:txbxContent>
                    <w:p w14:paraId="1701DBC7" w14:textId="77777777" w:rsidR="00C61E4D" w:rsidRPr="0022069F" w:rsidRDefault="00C61E4D" w:rsidP="00323950">
                      <w:pPr>
                        <w:rPr>
                          <w:rFonts w:cs="Times New Roman"/>
                          <w:sz w:val="16"/>
                          <w:szCs w:val="16"/>
                        </w:rPr>
                      </w:pPr>
                      <w:r w:rsidRPr="0022069F">
                        <w:rPr>
                          <w:rFonts w:cs="Times New Roman"/>
                          <w:sz w:val="16"/>
                          <w:szCs w:val="16"/>
                        </w:rPr>
                        <w:t>Restrições são situações e eventos relacionados que devem ser considerados e contabilizados, porque o projeto não tem controle eles.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 xml:space="preserve"> </w:t>
                      </w:r>
                      <w:r w:rsidRPr="0022069F">
                        <w:rPr>
                          <w:rFonts w:cs="Times New Roman"/>
                          <w:sz w:val="16"/>
                          <w:szCs w:val="16"/>
                        </w:rPr>
                        <w:t>Restrições podem ser uma data difícil de ser cumprida, carência de recursos, ferramentas ou equipamentos, falta de orçamento para a solução mais direta o que forçará a busca por outros meios de solução.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3B41BB" w14:textId="2B000566" w:rsidR="002B3942" w:rsidRPr="001C4624" w:rsidRDefault="00323950" w:rsidP="008043AF">
      <w:pPr>
        <w:pStyle w:val="Ttulo1"/>
      </w:pPr>
      <w:bookmarkStart w:id="11" w:name="_Toc449873281"/>
      <w:r>
        <w:lastRenderedPageBreak/>
        <w:t>Restrições</w:t>
      </w:r>
      <w:r w:rsidR="004C4EEF">
        <w:t xml:space="preserve"> e Dependências</w:t>
      </w:r>
      <w:bookmarkEnd w:id="11"/>
    </w:p>
    <w:p w14:paraId="5455694A" w14:textId="3CED4F95" w:rsidR="00323950" w:rsidRDefault="00C61E4D" w:rsidP="00C61E4D">
      <w:pPr>
        <w:pStyle w:val="CitaoIntensa"/>
      </w:pPr>
      <w:r>
        <w:t>Restrições</w:t>
      </w:r>
    </w:p>
    <w:p w14:paraId="321DD125" w14:textId="29B4CFC9" w:rsidR="00C61E4D" w:rsidRDefault="00C61E4D" w:rsidP="00C61E4D">
      <w:pPr>
        <w:pStyle w:val="CitaoIntensa"/>
      </w:pPr>
      <w:r>
        <w:t>Dependências</w:t>
      </w:r>
    </w:p>
    <w:p w14:paraId="18940A12" w14:textId="125F610B" w:rsidR="00C61E4D" w:rsidRDefault="00C61E4D" w:rsidP="00142DEF">
      <w:pPr>
        <w:pStyle w:val="PargrafodaLista"/>
        <w:numPr>
          <w:ilvl w:val="0"/>
          <w:numId w:val="16"/>
        </w:numPr>
      </w:pPr>
      <w:r>
        <w:t>Os 4 tipos de atividades que temos, projetos, tarefas, todo</w:t>
      </w:r>
      <w:r w:rsidR="00382B15">
        <w:t xml:space="preserve"> lista e rotinas, são suficientes ou precisamos de um 5º tipo?</w:t>
      </w:r>
    </w:p>
    <w:p w14:paraId="3998775E" w14:textId="77777777" w:rsidR="00382B15" w:rsidRDefault="00382B15" w:rsidP="00382B15">
      <w:pPr>
        <w:pStyle w:val="PargrafodaLista"/>
        <w:ind w:left="0"/>
      </w:pPr>
    </w:p>
    <w:p w14:paraId="0F4559E5" w14:textId="70B6332C" w:rsidR="00382B15" w:rsidRDefault="00382B15" w:rsidP="00142DEF">
      <w:pPr>
        <w:pStyle w:val="PargrafodaLista"/>
        <w:numPr>
          <w:ilvl w:val="1"/>
          <w:numId w:val="8"/>
        </w:numPr>
        <w:ind w:left="851" w:hanging="284"/>
      </w:pPr>
      <w:r>
        <w:t>Acho que são suficientes. Especialmente com relação às rotinas deveremo</w:t>
      </w:r>
      <w:r w:rsidR="006E13BC">
        <w:t>s ter algumas variantes. R</w:t>
      </w:r>
      <w:r>
        <w:t>otinas são primariamente atividades que não d</w:t>
      </w:r>
      <w:r w:rsidR="006E13BC">
        <w:t>emandam registro, planejamento</w:t>
      </w:r>
      <w:r>
        <w:t>, programação, documentação</w:t>
      </w:r>
      <w:r w:rsidR="006E13BC">
        <w:t xml:space="preserve">. No entanto, devido ao tempo escasso </w:t>
      </w:r>
      <w:r w:rsidR="00E114C0">
        <w:t xml:space="preserve">para todas as demandas existentes </w:t>
      </w:r>
      <w:r w:rsidR="006E13BC">
        <w:t>e/ou frequências menores de realização, rotinas precisam ser programadas por causa das seguintes restrições:</w:t>
      </w:r>
    </w:p>
    <w:p w14:paraId="2764C18A" w14:textId="77777777" w:rsidR="006E13BC" w:rsidRDefault="006E13BC" w:rsidP="006E13BC">
      <w:pPr>
        <w:pStyle w:val="PargrafodaLista"/>
      </w:pPr>
    </w:p>
    <w:p w14:paraId="262B8BE5" w14:textId="4F35EA70" w:rsidR="006E13BC" w:rsidRDefault="006E13BC" w:rsidP="00142DEF">
      <w:pPr>
        <w:pStyle w:val="PargrafodaLista"/>
        <w:numPr>
          <w:ilvl w:val="2"/>
          <w:numId w:val="8"/>
        </w:numPr>
        <w:ind w:left="1134"/>
      </w:pPr>
      <w:r>
        <w:t xml:space="preserve">Lembrete: </w:t>
      </w:r>
      <w:r w:rsidR="00A20738">
        <w:t>F</w:t>
      </w:r>
      <w:r>
        <w:t>requências mensais, semanais ou pontuais, geralmente precisam de lembretes. Ex.:</w:t>
      </w:r>
      <w:r w:rsidR="00E114C0">
        <w:t xml:space="preserve"> Pagamentos de contas, compromissos agendados que são gerados por rotinas.</w:t>
      </w:r>
    </w:p>
    <w:p w14:paraId="1158CB23" w14:textId="77777777" w:rsidR="00A20738" w:rsidRDefault="00A20738" w:rsidP="00A20738">
      <w:pPr>
        <w:pStyle w:val="PargrafodaLista"/>
        <w:ind w:left="1134"/>
      </w:pPr>
      <w:bookmarkStart w:id="12" w:name="_GoBack"/>
      <w:bookmarkEnd w:id="12"/>
    </w:p>
    <w:p w14:paraId="1E077259" w14:textId="6EDF8E08" w:rsidR="00E114C0" w:rsidRPr="00C61E4D" w:rsidRDefault="00A20738" w:rsidP="00142DEF">
      <w:pPr>
        <w:pStyle w:val="PargrafodaLista"/>
        <w:numPr>
          <w:ilvl w:val="2"/>
          <w:numId w:val="8"/>
        </w:numPr>
        <w:ind w:left="1134"/>
      </w:pPr>
      <w:r>
        <w:t>Tempo: Para que se aloque o devido tempo para uma rotina que pode ser negligenciada ou que dispute tempo com outras atividades importantes. Ex.: Faxina doméstica, lazer.</w:t>
      </w:r>
    </w:p>
    <w:p w14:paraId="6BB52B39" w14:textId="78B32FA7" w:rsidR="008B542B" w:rsidRPr="001C4624" w:rsidRDefault="008B542B" w:rsidP="0022069F"/>
    <w:p w14:paraId="204826C4" w14:textId="0D380797" w:rsidR="002B3942" w:rsidRPr="001C4624" w:rsidRDefault="008043AF" w:rsidP="008043AF">
      <w:pPr>
        <w:pStyle w:val="Ttulo1"/>
      </w:pPr>
      <w:bookmarkStart w:id="13" w:name="_Toc449873282"/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195105" wp14:editId="0706BEA8">
                <wp:simplePos x="0" y="0"/>
                <wp:positionH relativeFrom="column">
                  <wp:posOffset>0</wp:posOffset>
                </wp:positionH>
                <wp:positionV relativeFrom="paragraph">
                  <wp:posOffset>392430</wp:posOffset>
                </wp:positionV>
                <wp:extent cx="6091555" cy="476250"/>
                <wp:effectExtent l="0" t="0" r="29845" b="3175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1555" cy="476250"/>
                        </a:xfrm>
                        <a:prstGeom prst="rect">
                          <a:avLst/>
                        </a:prstGeom>
                        <a:noFill/>
                        <a:ln w="12700" cap="rnd">
                          <a:gradFill>
                            <a:gsLst>
                              <a:gs pos="0">
                                <a:schemeClr val="tx2">
                                  <a:lumMod val="60000"/>
                                  <a:lumOff val="40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FE89F6F" w14:textId="1675A581" w:rsidR="00C61E4D" w:rsidRPr="00081F13" w:rsidRDefault="00C61E4D" w:rsidP="002206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81F13">
                              <w:rPr>
                                <w:sz w:val="16"/>
                                <w:szCs w:val="16"/>
                              </w:rPr>
                              <w:t xml:space="preserve">Declarar os riscos conhecidos. Esses riscos são geralmente descritos em alto nível já que não se tem ainda o projeto detalhado nesse momento. Se uma análise Custo x Benefício foi feita, então os riscos identificados durante essa análise devem ser listados aqui. Para exemplos de como fazer uma declaração de riscos, visite </w:t>
                            </w:r>
                            <w:hyperlink r:id="rId12" w:history="1">
                              <w:r w:rsidRPr="00081F13">
                                <w:rPr>
                                  <w:rStyle w:val="Hiperlink"/>
                                  <w:sz w:val="16"/>
                                  <w:szCs w:val="16"/>
                                </w:rPr>
                                <w:t>http://www.pmdocuments.com/category/risk-management/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95105" id="Caixa de Texto 7" o:spid="_x0000_s1038" type="#_x0000_t202" style="position:absolute;left:0;text-align:left;margin-left:0;margin-top:30.9pt;width:479.65pt;height:37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" filled="f" strokeweight="1pt">
                <v:stroke endcap="round"/>
                <v:textbox style="mso-fit-shape-to-text:t">
                  <w:txbxContent>
                    <w:p w14:paraId="1FE89F6F" w14:textId="1675A581" w:rsidR="00C61E4D" w:rsidRPr="00081F13" w:rsidRDefault="00C61E4D" w:rsidP="0022069F">
                      <w:pPr>
                        <w:rPr>
                          <w:sz w:val="16"/>
                          <w:szCs w:val="16"/>
                        </w:rPr>
                      </w:pPr>
                      <w:r w:rsidRPr="00081F13">
                        <w:rPr>
                          <w:sz w:val="16"/>
                          <w:szCs w:val="16"/>
                        </w:rPr>
                        <w:t xml:space="preserve">Declarar os riscos conhecidos. Esses riscos são geralmente descritos em alto nível já que não se tem ainda o projeto detalhado nesse momento. Se uma análise Custo x Benefício foi feita, então os riscos identificados durante essa análise devem ser listados aqui. Para exemplos de como fazer uma declaração de riscos, visite </w:t>
                      </w:r>
                      <w:hyperlink r:id="rId13" w:history="1">
                        <w:r w:rsidRPr="00081F13">
                          <w:rPr>
                            <w:rStyle w:val="Hiperlink"/>
                            <w:sz w:val="16"/>
                            <w:szCs w:val="16"/>
                          </w:rPr>
                          <w:t>http://www.pmdocuments.com/category/risk-management/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5D5084" w:rsidRPr="001C4624">
        <w:t>Ri</w:t>
      </w:r>
      <w:r w:rsidR="0022069F">
        <w:t>scos</w:t>
      </w:r>
      <w:bookmarkEnd w:id="13"/>
    </w:p>
    <w:tbl>
      <w:tblPr>
        <w:tblStyle w:val="Tabelacomgrade"/>
        <w:tblW w:w="0" w:type="auto"/>
        <w:tblBorders>
          <w:top w:val="single" w:sz="12" w:space="0" w:color="C6D9F1" w:themeColor="text2" w:themeTint="33"/>
          <w:left w:val="single" w:sz="12" w:space="0" w:color="C6D9F1" w:themeColor="text2" w:themeTint="33"/>
          <w:bottom w:val="single" w:sz="12" w:space="0" w:color="C6D9F1" w:themeColor="text2" w:themeTint="33"/>
          <w:right w:val="single" w:sz="12" w:space="0" w:color="C6D9F1" w:themeColor="text2" w:themeTint="33"/>
          <w:insideH w:val="single" w:sz="12" w:space="0" w:color="C6D9F1" w:themeColor="text2" w:themeTint="33"/>
          <w:insideV w:val="single" w:sz="12" w:space="0" w:color="C6D9F1" w:themeColor="text2" w:themeTint="33"/>
        </w:tblBorders>
        <w:tblLook w:val="04A0" w:firstRow="1" w:lastRow="0" w:firstColumn="1" w:lastColumn="0" w:noHBand="0" w:noVBand="1"/>
      </w:tblPr>
      <w:tblGrid>
        <w:gridCol w:w="2835"/>
        <w:gridCol w:w="6750"/>
      </w:tblGrid>
      <w:tr w:rsidR="00BB19FB" w:rsidRPr="00847EC7" w14:paraId="28874F89" w14:textId="77777777" w:rsidTr="000500B4">
        <w:tc>
          <w:tcPr>
            <w:tcW w:w="2835" w:type="dxa"/>
            <w:shd w:val="clear" w:color="auto" w:fill="548DD4" w:themeFill="text2" w:themeFillTint="99"/>
            <w:vAlign w:val="center"/>
          </w:tcPr>
          <w:p w14:paraId="366318B5" w14:textId="0B17152A" w:rsidR="00BB19FB" w:rsidRPr="00847EC7" w:rsidRDefault="00BB19FB" w:rsidP="00726A36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Riscos</w:t>
            </w:r>
          </w:p>
        </w:tc>
        <w:tc>
          <w:tcPr>
            <w:tcW w:w="6750" w:type="dxa"/>
            <w:shd w:val="clear" w:color="auto" w:fill="548DD4" w:themeFill="text2" w:themeFillTint="99"/>
            <w:vAlign w:val="center"/>
          </w:tcPr>
          <w:p w14:paraId="12B79978" w14:textId="3F26FB3F" w:rsidR="00BB19FB" w:rsidRPr="00847EC7" w:rsidRDefault="00BB19FB" w:rsidP="00726A36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Estratégia de Mitigação</w:t>
            </w:r>
          </w:p>
        </w:tc>
      </w:tr>
      <w:tr w:rsidR="00BB19FB" w:rsidRPr="00847EC7" w14:paraId="5486D6D9" w14:textId="77777777" w:rsidTr="000500B4">
        <w:tc>
          <w:tcPr>
            <w:tcW w:w="2835" w:type="dxa"/>
            <w:vAlign w:val="center"/>
          </w:tcPr>
          <w:p w14:paraId="6A03046C" w14:textId="167AAC4B" w:rsidR="00BB19FB" w:rsidRPr="00847EC7" w:rsidRDefault="00BB19FB" w:rsidP="00726A36">
            <w:pPr>
              <w:tabs>
                <w:tab w:val="left" w:pos="9000"/>
              </w:tabs>
            </w:pPr>
          </w:p>
        </w:tc>
        <w:tc>
          <w:tcPr>
            <w:tcW w:w="6750" w:type="dxa"/>
            <w:vAlign w:val="center"/>
          </w:tcPr>
          <w:p w14:paraId="39718EFA" w14:textId="5BC7AE68" w:rsidR="00BB19FB" w:rsidRPr="00847EC7" w:rsidRDefault="00BB19FB" w:rsidP="00BB19FB">
            <w:pPr>
              <w:tabs>
                <w:tab w:val="left" w:pos="9000"/>
              </w:tabs>
            </w:pPr>
          </w:p>
        </w:tc>
      </w:tr>
      <w:tr w:rsidR="00BB19FB" w:rsidRPr="00847EC7" w14:paraId="3268AA1E" w14:textId="77777777" w:rsidTr="000500B4">
        <w:tc>
          <w:tcPr>
            <w:tcW w:w="2835" w:type="dxa"/>
            <w:vAlign w:val="center"/>
          </w:tcPr>
          <w:p w14:paraId="53ED2E5A" w14:textId="0B82C9FC" w:rsidR="00BB19FB" w:rsidRPr="00847EC7" w:rsidRDefault="00BB19FB" w:rsidP="00726A36">
            <w:pPr>
              <w:tabs>
                <w:tab w:val="left" w:pos="9000"/>
              </w:tabs>
            </w:pPr>
          </w:p>
        </w:tc>
        <w:tc>
          <w:tcPr>
            <w:tcW w:w="6750" w:type="dxa"/>
            <w:vAlign w:val="center"/>
          </w:tcPr>
          <w:p w14:paraId="4D1825A3" w14:textId="7B306AEC" w:rsidR="00BB19FB" w:rsidRPr="00847EC7" w:rsidRDefault="00BB19FB" w:rsidP="00BB19FB">
            <w:pPr>
              <w:tabs>
                <w:tab w:val="left" w:pos="9000"/>
              </w:tabs>
            </w:pPr>
          </w:p>
        </w:tc>
      </w:tr>
      <w:tr w:rsidR="00BB19FB" w:rsidRPr="00847EC7" w14:paraId="71C6995D" w14:textId="77777777" w:rsidTr="000500B4">
        <w:tc>
          <w:tcPr>
            <w:tcW w:w="2835" w:type="dxa"/>
            <w:vAlign w:val="center"/>
          </w:tcPr>
          <w:p w14:paraId="74531ACF" w14:textId="0C691E18" w:rsidR="00BB19FB" w:rsidRDefault="00BB19FB" w:rsidP="00726A36">
            <w:pPr>
              <w:tabs>
                <w:tab w:val="left" w:pos="9000"/>
              </w:tabs>
            </w:pPr>
          </w:p>
        </w:tc>
        <w:tc>
          <w:tcPr>
            <w:tcW w:w="6750" w:type="dxa"/>
            <w:vAlign w:val="center"/>
          </w:tcPr>
          <w:p w14:paraId="181B7E3D" w14:textId="338B91E7" w:rsidR="00BB19FB" w:rsidRDefault="00BB19FB" w:rsidP="00BB19FB">
            <w:pPr>
              <w:tabs>
                <w:tab w:val="left" w:pos="9000"/>
              </w:tabs>
            </w:pPr>
          </w:p>
        </w:tc>
      </w:tr>
    </w:tbl>
    <w:p w14:paraId="0B03E6D4" w14:textId="77777777" w:rsidR="0022069F" w:rsidRDefault="0022069F" w:rsidP="00081F13"/>
    <w:p w14:paraId="2FBAFA48" w14:textId="77777777" w:rsidR="00D1451C" w:rsidRPr="00081F13" w:rsidRDefault="00D1451C" w:rsidP="008043AF">
      <w:pPr>
        <w:pStyle w:val="Ttulo1"/>
      </w:pPr>
      <w:bookmarkStart w:id="14" w:name="_Toc449873283"/>
      <w:r w:rsidRPr="001C4624">
        <w:t>Milestones</w:t>
      </w:r>
      <w:bookmarkEnd w:id="14"/>
    </w:p>
    <w:tbl>
      <w:tblPr>
        <w:tblStyle w:val="LightShading-Accent11"/>
        <w:tblW w:w="9645" w:type="dxa"/>
        <w:tblLook w:val="04A0" w:firstRow="1" w:lastRow="0" w:firstColumn="1" w:lastColumn="0" w:noHBand="0" w:noVBand="1"/>
      </w:tblPr>
      <w:tblGrid>
        <w:gridCol w:w="1660"/>
        <w:gridCol w:w="2765"/>
        <w:gridCol w:w="5220"/>
      </w:tblGrid>
      <w:tr w:rsidR="00DC5002" w:rsidRPr="00081F13" w14:paraId="7DF82C7D" w14:textId="77777777" w:rsidTr="000500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</w:tcPr>
          <w:p w14:paraId="33205687" w14:textId="77777777" w:rsidR="00DC5002" w:rsidRPr="00081F13" w:rsidRDefault="00DC5002" w:rsidP="00081F13">
            <w:pPr>
              <w:rPr>
                <w:rFonts w:cs="Times New Roman"/>
              </w:rPr>
            </w:pPr>
            <w:r w:rsidRPr="00081F13">
              <w:rPr>
                <w:rFonts w:cs="Times New Roman"/>
              </w:rPr>
              <w:t>Dat</w:t>
            </w:r>
            <w:r w:rsidR="00081F13">
              <w:rPr>
                <w:rFonts w:cs="Times New Roman"/>
              </w:rPr>
              <w:t>a</w:t>
            </w:r>
          </w:p>
        </w:tc>
        <w:tc>
          <w:tcPr>
            <w:tcW w:w="2765" w:type="dxa"/>
          </w:tcPr>
          <w:p w14:paraId="7AA43F9F" w14:textId="77777777" w:rsidR="00DC5002" w:rsidRPr="00081F13" w:rsidRDefault="00DC5002" w:rsidP="00081F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81F13">
              <w:rPr>
                <w:rFonts w:cs="Times New Roman"/>
              </w:rPr>
              <w:t>Milestone</w:t>
            </w:r>
          </w:p>
        </w:tc>
        <w:tc>
          <w:tcPr>
            <w:tcW w:w="5220" w:type="dxa"/>
          </w:tcPr>
          <w:p w14:paraId="0A29BB04" w14:textId="77777777" w:rsidR="00DC5002" w:rsidRPr="00081F13" w:rsidRDefault="00DC5002" w:rsidP="00081F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81F13">
              <w:rPr>
                <w:rFonts w:cs="Times New Roman"/>
              </w:rPr>
              <w:t>Descri</w:t>
            </w:r>
            <w:r w:rsidR="00081F13">
              <w:rPr>
                <w:rFonts w:cs="Times New Roman"/>
              </w:rPr>
              <w:t>ção</w:t>
            </w:r>
          </w:p>
        </w:tc>
      </w:tr>
      <w:tr w:rsidR="00DC5002" w:rsidRPr="00081F13" w14:paraId="476CAFFD" w14:textId="77777777" w:rsidTr="0005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</w:tcPr>
          <w:p w14:paraId="34CFC5C6" w14:textId="77777777" w:rsidR="00DC5002" w:rsidRPr="00081F13" w:rsidRDefault="00DC5002" w:rsidP="00081F13">
            <w:pPr>
              <w:rPr>
                <w:rFonts w:cs="Times New Roman"/>
              </w:rPr>
            </w:pPr>
            <w:r w:rsidRPr="00081F13">
              <w:rPr>
                <w:rFonts w:cs="Times New Roman"/>
              </w:rPr>
              <w:t>[Jan 1]</w:t>
            </w:r>
          </w:p>
        </w:tc>
        <w:tc>
          <w:tcPr>
            <w:tcW w:w="2765" w:type="dxa"/>
          </w:tcPr>
          <w:p w14:paraId="21E31B44" w14:textId="77777777" w:rsidR="00DC5002" w:rsidRPr="00081F13" w:rsidRDefault="00DC5002" w:rsidP="00081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5220" w:type="dxa"/>
          </w:tcPr>
          <w:p w14:paraId="2099CD7B" w14:textId="77777777" w:rsidR="00DC5002" w:rsidRPr="00081F13" w:rsidRDefault="00DC5002" w:rsidP="00081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C5002" w:rsidRPr="00081F13" w14:paraId="26B65AC1" w14:textId="77777777" w:rsidTr="000500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</w:tcPr>
          <w:p w14:paraId="2FA8619D" w14:textId="77777777" w:rsidR="00DC5002" w:rsidRPr="00081F13" w:rsidRDefault="00DC5002" w:rsidP="00081F13">
            <w:pPr>
              <w:rPr>
                <w:rFonts w:cs="Times New Roman"/>
              </w:rPr>
            </w:pPr>
            <w:r w:rsidRPr="00081F13">
              <w:rPr>
                <w:rFonts w:cs="Times New Roman"/>
              </w:rPr>
              <w:t>[June 1]</w:t>
            </w:r>
          </w:p>
        </w:tc>
        <w:tc>
          <w:tcPr>
            <w:tcW w:w="2765" w:type="dxa"/>
          </w:tcPr>
          <w:p w14:paraId="69B5A2AB" w14:textId="77777777" w:rsidR="00DC5002" w:rsidRPr="00081F13" w:rsidRDefault="00DC5002" w:rsidP="00081F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5220" w:type="dxa"/>
          </w:tcPr>
          <w:p w14:paraId="782E63C4" w14:textId="77777777" w:rsidR="00DC5002" w:rsidRPr="00081F13" w:rsidRDefault="00DC5002" w:rsidP="00081F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C5002" w:rsidRPr="00081F13" w14:paraId="5CB1CD35" w14:textId="77777777" w:rsidTr="0005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</w:tcPr>
          <w:p w14:paraId="3CC45E07" w14:textId="77777777" w:rsidR="00DC5002" w:rsidRPr="00081F13" w:rsidRDefault="00DC5002" w:rsidP="00081F13">
            <w:pPr>
              <w:rPr>
                <w:rFonts w:cs="Times New Roman"/>
              </w:rPr>
            </w:pPr>
            <w:r w:rsidRPr="00081F13">
              <w:rPr>
                <w:rFonts w:cs="Times New Roman"/>
              </w:rPr>
              <w:t>[Dec 1]</w:t>
            </w:r>
          </w:p>
        </w:tc>
        <w:tc>
          <w:tcPr>
            <w:tcW w:w="2765" w:type="dxa"/>
          </w:tcPr>
          <w:p w14:paraId="54580A0F" w14:textId="77777777" w:rsidR="00DC5002" w:rsidRPr="00081F13" w:rsidRDefault="00DC5002" w:rsidP="00081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5220" w:type="dxa"/>
          </w:tcPr>
          <w:p w14:paraId="5086C148" w14:textId="77777777" w:rsidR="00DC5002" w:rsidRPr="00081F13" w:rsidRDefault="00DC5002" w:rsidP="00081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C5002" w:rsidRPr="00081F13" w14:paraId="11E29908" w14:textId="77777777" w:rsidTr="000500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</w:tcPr>
          <w:p w14:paraId="2C1A533B" w14:textId="77777777" w:rsidR="00DC5002" w:rsidRPr="00081F13" w:rsidRDefault="00DC5002" w:rsidP="00081F13">
            <w:pPr>
              <w:rPr>
                <w:rFonts w:cs="Times New Roman"/>
              </w:rPr>
            </w:pPr>
          </w:p>
        </w:tc>
        <w:tc>
          <w:tcPr>
            <w:tcW w:w="2765" w:type="dxa"/>
          </w:tcPr>
          <w:p w14:paraId="08F7C445" w14:textId="77777777" w:rsidR="00DC5002" w:rsidRPr="00081F13" w:rsidRDefault="00DC5002" w:rsidP="00081F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5220" w:type="dxa"/>
          </w:tcPr>
          <w:p w14:paraId="243149A2" w14:textId="77777777" w:rsidR="00DC5002" w:rsidRPr="00081F13" w:rsidRDefault="00DC5002" w:rsidP="00081F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C5002" w:rsidRPr="00081F13" w14:paraId="31799DEB" w14:textId="77777777" w:rsidTr="0005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</w:tcPr>
          <w:p w14:paraId="3D157ED4" w14:textId="77777777" w:rsidR="00DC5002" w:rsidRPr="00081F13" w:rsidRDefault="00DC5002" w:rsidP="00081F13">
            <w:pPr>
              <w:rPr>
                <w:rFonts w:cs="Times New Roman"/>
              </w:rPr>
            </w:pPr>
          </w:p>
        </w:tc>
        <w:tc>
          <w:tcPr>
            <w:tcW w:w="2765" w:type="dxa"/>
          </w:tcPr>
          <w:p w14:paraId="7CAF6A52" w14:textId="77777777" w:rsidR="00DC5002" w:rsidRPr="00081F13" w:rsidRDefault="00DC5002" w:rsidP="00081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5220" w:type="dxa"/>
          </w:tcPr>
          <w:p w14:paraId="708ECDC9" w14:textId="77777777" w:rsidR="00DC5002" w:rsidRPr="00081F13" w:rsidRDefault="00DC5002" w:rsidP="00081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C5002" w:rsidRPr="00081F13" w14:paraId="6784C47A" w14:textId="77777777" w:rsidTr="000500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</w:tcPr>
          <w:p w14:paraId="21AC0AA1" w14:textId="77777777" w:rsidR="00DC5002" w:rsidRPr="00081F13" w:rsidRDefault="00DC5002" w:rsidP="00081F13">
            <w:pPr>
              <w:rPr>
                <w:rFonts w:cs="Times New Roman"/>
              </w:rPr>
            </w:pPr>
          </w:p>
        </w:tc>
        <w:tc>
          <w:tcPr>
            <w:tcW w:w="2765" w:type="dxa"/>
          </w:tcPr>
          <w:p w14:paraId="60207630" w14:textId="77777777" w:rsidR="00DC5002" w:rsidRPr="00081F13" w:rsidRDefault="00DC5002" w:rsidP="00081F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5220" w:type="dxa"/>
          </w:tcPr>
          <w:p w14:paraId="5862F603" w14:textId="77777777" w:rsidR="00DC5002" w:rsidRPr="00081F13" w:rsidRDefault="00DC5002" w:rsidP="00081F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C5002" w:rsidRPr="00081F13" w14:paraId="7D6E3D91" w14:textId="77777777" w:rsidTr="0005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</w:tcPr>
          <w:p w14:paraId="6B727208" w14:textId="77777777" w:rsidR="00DC5002" w:rsidRPr="00081F13" w:rsidRDefault="00DC5002" w:rsidP="00081F13">
            <w:pPr>
              <w:rPr>
                <w:rFonts w:cs="Times New Roman"/>
              </w:rPr>
            </w:pPr>
          </w:p>
        </w:tc>
        <w:tc>
          <w:tcPr>
            <w:tcW w:w="2765" w:type="dxa"/>
          </w:tcPr>
          <w:p w14:paraId="208D8476" w14:textId="77777777" w:rsidR="00DC5002" w:rsidRPr="00081F13" w:rsidRDefault="00DC5002" w:rsidP="00081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5220" w:type="dxa"/>
          </w:tcPr>
          <w:p w14:paraId="701F578A" w14:textId="77777777" w:rsidR="00DC5002" w:rsidRPr="00081F13" w:rsidRDefault="00DC5002" w:rsidP="00081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</w:tbl>
    <w:p w14:paraId="093CEE5F" w14:textId="2295B60D" w:rsidR="00DC5002" w:rsidRDefault="00DC5002" w:rsidP="00081F13">
      <w:pPr>
        <w:rPr>
          <w:rFonts w:cs="Times New Roman"/>
        </w:rPr>
      </w:pPr>
    </w:p>
    <w:p w14:paraId="01916E62" w14:textId="6475DC06" w:rsidR="00DB7C74" w:rsidRDefault="008043AF" w:rsidP="008043AF">
      <w:pPr>
        <w:pStyle w:val="Ttulo1"/>
      </w:pPr>
      <w:bookmarkStart w:id="15" w:name="_Toc449873284"/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BD5A29" wp14:editId="1886C114">
                <wp:simplePos x="0" y="0"/>
                <wp:positionH relativeFrom="column">
                  <wp:posOffset>0</wp:posOffset>
                </wp:positionH>
                <wp:positionV relativeFrom="paragraph">
                  <wp:posOffset>391795</wp:posOffset>
                </wp:positionV>
                <wp:extent cx="6091555" cy="352425"/>
                <wp:effectExtent l="0" t="0" r="29845" b="28575"/>
                <wp:wrapSquare wrapText="bothSides"/>
                <wp:docPr id="476" name="Caixa de Text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1555" cy="352425"/>
                        </a:xfrm>
                        <a:prstGeom prst="rect">
                          <a:avLst/>
                        </a:prstGeom>
                        <a:noFill/>
                        <a:ln w="12700" cap="rnd">
                          <a:gradFill>
                            <a:gsLst>
                              <a:gs pos="0">
                                <a:schemeClr val="tx2">
                                  <a:lumMod val="60000"/>
                                  <a:lumOff val="40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741B675" w14:textId="40785021" w:rsidR="00C61E4D" w:rsidRPr="00DB7C74" w:rsidRDefault="00C61E4D" w:rsidP="008E21D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Orçar os custos estimados do projeto para atingir os objetivos definidos. Trata-se de um orçamento preliminar e deve considerar os custos de todo o ciclo de vida do projeto.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BD5A29" id="Caixa de Texto 476" o:spid="_x0000_s1039" type="#_x0000_t202" style="position:absolute;left:0;text-align:left;margin-left:0;margin-top:30.85pt;width:479.65pt;height:27.7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" filled="f" strokeweight="1pt">
                <v:stroke endcap="round"/>
                <v:textbox style="mso-fit-shape-to-text:t">
                  <w:txbxContent>
                    <w:p w14:paraId="1741B675" w14:textId="40785021" w:rsidR="00C61E4D" w:rsidRPr="00DB7C74" w:rsidRDefault="00C61E4D" w:rsidP="008E21D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sz w:val="16"/>
                          <w:szCs w:val="16"/>
                        </w:rPr>
                        <w:t>Orçar os custos estimados do projeto para atingir os objetivos definidos. Trata-se de um orçamento preliminar e deve considerar os custos de todo o ciclo de vida do projeto.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21DF">
        <w:t>Custos</w:t>
      </w:r>
      <w:bookmarkEnd w:id="15"/>
    </w:p>
    <w:tbl>
      <w:tblPr>
        <w:tblStyle w:val="Tabelacomgrade"/>
        <w:tblW w:w="9622" w:type="dxa"/>
        <w:tblBorders>
          <w:top w:val="single" w:sz="12" w:space="0" w:color="C6D9F1" w:themeColor="text2" w:themeTint="33"/>
          <w:left w:val="single" w:sz="12" w:space="0" w:color="C6D9F1" w:themeColor="text2" w:themeTint="33"/>
          <w:bottom w:val="single" w:sz="12" w:space="0" w:color="C6D9F1" w:themeColor="text2" w:themeTint="33"/>
          <w:right w:val="single" w:sz="12" w:space="0" w:color="C6D9F1" w:themeColor="text2" w:themeTint="33"/>
          <w:insideH w:val="single" w:sz="12" w:space="0" w:color="C6D9F1" w:themeColor="text2" w:themeTint="33"/>
          <w:insideV w:val="single" w:sz="12" w:space="0" w:color="C6D9F1" w:themeColor="text2" w:themeTint="33"/>
        </w:tblBorders>
        <w:tblLayout w:type="fixed"/>
        <w:tblLook w:val="04A0" w:firstRow="1" w:lastRow="0" w:firstColumn="1" w:lastColumn="0" w:noHBand="0" w:noVBand="1"/>
      </w:tblPr>
      <w:tblGrid>
        <w:gridCol w:w="3969"/>
        <w:gridCol w:w="1134"/>
        <w:gridCol w:w="1134"/>
        <w:gridCol w:w="1134"/>
        <w:gridCol w:w="1134"/>
        <w:gridCol w:w="1117"/>
      </w:tblGrid>
      <w:tr w:rsidR="008E21DF" w:rsidRPr="00847EC7" w14:paraId="561FA1BC" w14:textId="1261A995" w:rsidTr="008E21DF">
        <w:tc>
          <w:tcPr>
            <w:tcW w:w="3969" w:type="dxa"/>
            <w:shd w:val="clear" w:color="auto" w:fill="548DD4" w:themeFill="text2" w:themeFillTint="99"/>
            <w:vAlign w:val="center"/>
          </w:tcPr>
          <w:p w14:paraId="5EF3173A" w14:textId="5DF3156E" w:rsidR="008E21DF" w:rsidRPr="00847EC7" w:rsidRDefault="008E21DF" w:rsidP="00FE45BB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Item</w:t>
            </w:r>
          </w:p>
        </w:tc>
        <w:tc>
          <w:tcPr>
            <w:tcW w:w="1134" w:type="dxa"/>
            <w:shd w:val="clear" w:color="auto" w:fill="548DD4" w:themeFill="text2" w:themeFillTint="99"/>
            <w:vAlign w:val="center"/>
          </w:tcPr>
          <w:p w14:paraId="2ECEFF29" w14:textId="59117138" w:rsidR="008E21DF" w:rsidRPr="00847EC7" w:rsidRDefault="008E21DF" w:rsidP="00FE45BB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Q1</w:t>
            </w:r>
          </w:p>
        </w:tc>
        <w:tc>
          <w:tcPr>
            <w:tcW w:w="1134" w:type="dxa"/>
            <w:shd w:val="clear" w:color="auto" w:fill="548DD4" w:themeFill="text2" w:themeFillTint="99"/>
          </w:tcPr>
          <w:p w14:paraId="4F88DAC9" w14:textId="0D316749" w:rsidR="008E21DF" w:rsidRDefault="008E21DF" w:rsidP="00FE45BB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Q2</w:t>
            </w:r>
          </w:p>
        </w:tc>
        <w:tc>
          <w:tcPr>
            <w:tcW w:w="1134" w:type="dxa"/>
            <w:shd w:val="clear" w:color="auto" w:fill="548DD4" w:themeFill="text2" w:themeFillTint="99"/>
          </w:tcPr>
          <w:p w14:paraId="0DB9ACB5" w14:textId="3B540B40" w:rsidR="008E21DF" w:rsidRDefault="008E21DF" w:rsidP="00FE45BB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Q3</w:t>
            </w:r>
          </w:p>
        </w:tc>
        <w:tc>
          <w:tcPr>
            <w:tcW w:w="1134" w:type="dxa"/>
            <w:shd w:val="clear" w:color="auto" w:fill="548DD4" w:themeFill="text2" w:themeFillTint="99"/>
          </w:tcPr>
          <w:p w14:paraId="65B8428C" w14:textId="224064C7" w:rsidR="008E21DF" w:rsidRDefault="008E21DF" w:rsidP="00FE45BB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Q4</w:t>
            </w:r>
          </w:p>
        </w:tc>
        <w:tc>
          <w:tcPr>
            <w:tcW w:w="1117" w:type="dxa"/>
            <w:shd w:val="clear" w:color="auto" w:fill="548DD4" w:themeFill="text2" w:themeFillTint="99"/>
          </w:tcPr>
          <w:p w14:paraId="47B3796B" w14:textId="1B66E78F" w:rsidR="008E21DF" w:rsidRDefault="008E21DF" w:rsidP="00FE45BB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Total</w:t>
            </w:r>
          </w:p>
        </w:tc>
      </w:tr>
      <w:tr w:rsidR="008E21DF" w:rsidRPr="00847EC7" w14:paraId="591A4445" w14:textId="4B45D1DE" w:rsidTr="008E21DF">
        <w:tc>
          <w:tcPr>
            <w:tcW w:w="3969" w:type="dxa"/>
            <w:vAlign w:val="center"/>
          </w:tcPr>
          <w:p w14:paraId="168C7AF9" w14:textId="77777777" w:rsidR="008E21DF" w:rsidRPr="00847EC7" w:rsidRDefault="008E21DF" w:rsidP="00FE45BB">
            <w:pPr>
              <w:tabs>
                <w:tab w:val="left" w:pos="9000"/>
              </w:tabs>
            </w:pPr>
          </w:p>
        </w:tc>
        <w:tc>
          <w:tcPr>
            <w:tcW w:w="1134" w:type="dxa"/>
            <w:vAlign w:val="center"/>
          </w:tcPr>
          <w:p w14:paraId="2656557C" w14:textId="77777777" w:rsidR="008E21DF" w:rsidRPr="00847EC7" w:rsidRDefault="008E21DF" w:rsidP="00FE45BB">
            <w:pPr>
              <w:tabs>
                <w:tab w:val="left" w:pos="9000"/>
              </w:tabs>
            </w:pPr>
          </w:p>
        </w:tc>
        <w:tc>
          <w:tcPr>
            <w:tcW w:w="1134" w:type="dxa"/>
          </w:tcPr>
          <w:p w14:paraId="7B0DA1EB" w14:textId="77777777" w:rsidR="008E21DF" w:rsidRPr="00847EC7" w:rsidRDefault="008E21DF" w:rsidP="00FE45BB">
            <w:pPr>
              <w:tabs>
                <w:tab w:val="left" w:pos="9000"/>
              </w:tabs>
            </w:pPr>
          </w:p>
        </w:tc>
        <w:tc>
          <w:tcPr>
            <w:tcW w:w="1134" w:type="dxa"/>
          </w:tcPr>
          <w:p w14:paraId="0FE5A4A5" w14:textId="503E2491" w:rsidR="008E21DF" w:rsidRPr="00847EC7" w:rsidRDefault="008E21DF" w:rsidP="00FE45BB">
            <w:pPr>
              <w:tabs>
                <w:tab w:val="left" w:pos="9000"/>
              </w:tabs>
            </w:pPr>
          </w:p>
        </w:tc>
        <w:tc>
          <w:tcPr>
            <w:tcW w:w="1134" w:type="dxa"/>
          </w:tcPr>
          <w:p w14:paraId="248B29F2" w14:textId="27234A49" w:rsidR="008E21DF" w:rsidRPr="00847EC7" w:rsidRDefault="008E21DF" w:rsidP="00FE45BB">
            <w:pPr>
              <w:tabs>
                <w:tab w:val="left" w:pos="9000"/>
              </w:tabs>
            </w:pPr>
          </w:p>
        </w:tc>
        <w:tc>
          <w:tcPr>
            <w:tcW w:w="1117" w:type="dxa"/>
          </w:tcPr>
          <w:p w14:paraId="5090FCE0" w14:textId="68DDEAF2" w:rsidR="008E21DF" w:rsidRPr="00847EC7" w:rsidRDefault="008E21DF" w:rsidP="00FE45BB">
            <w:pPr>
              <w:tabs>
                <w:tab w:val="left" w:pos="9000"/>
              </w:tabs>
            </w:pPr>
          </w:p>
        </w:tc>
      </w:tr>
      <w:tr w:rsidR="008E21DF" w:rsidRPr="00847EC7" w14:paraId="1EFE939B" w14:textId="6542054C" w:rsidTr="008E21DF">
        <w:tc>
          <w:tcPr>
            <w:tcW w:w="3969" w:type="dxa"/>
            <w:vAlign w:val="center"/>
          </w:tcPr>
          <w:p w14:paraId="5FB9FD2E" w14:textId="77777777" w:rsidR="008E21DF" w:rsidRPr="00847EC7" w:rsidRDefault="008E21DF" w:rsidP="00FE45BB">
            <w:pPr>
              <w:tabs>
                <w:tab w:val="left" w:pos="9000"/>
              </w:tabs>
            </w:pPr>
          </w:p>
        </w:tc>
        <w:tc>
          <w:tcPr>
            <w:tcW w:w="1134" w:type="dxa"/>
            <w:vAlign w:val="center"/>
          </w:tcPr>
          <w:p w14:paraId="7D32C00C" w14:textId="77777777" w:rsidR="008E21DF" w:rsidRPr="00847EC7" w:rsidRDefault="008E21DF" w:rsidP="00FE45BB">
            <w:pPr>
              <w:tabs>
                <w:tab w:val="left" w:pos="9000"/>
              </w:tabs>
            </w:pPr>
          </w:p>
        </w:tc>
        <w:tc>
          <w:tcPr>
            <w:tcW w:w="1134" w:type="dxa"/>
          </w:tcPr>
          <w:p w14:paraId="6F3EEA49" w14:textId="77777777" w:rsidR="008E21DF" w:rsidRPr="00847EC7" w:rsidRDefault="008E21DF" w:rsidP="00FE45BB">
            <w:pPr>
              <w:tabs>
                <w:tab w:val="left" w:pos="9000"/>
              </w:tabs>
            </w:pPr>
          </w:p>
        </w:tc>
        <w:tc>
          <w:tcPr>
            <w:tcW w:w="1134" w:type="dxa"/>
          </w:tcPr>
          <w:p w14:paraId="67B8325E" w14:textId="5509AD01" w:rsidR="008E21DF" w:rsidRPr="00847EC7" w:rsidRDefault="008E21DF" w:rsidP="00FE45BB">
            <w:pPr>
              <w:tabs>
                <w:tab w:val="left" w:pos="9000"/>
              </w:tabs>
            </w:pPr>
          </w:p>
        </w:tc>
        <w:tc>
          <w:tcPr>
            <w:tcW w:w="1134" w:type="dxa"/>
          </w:tcPr>
          <w:p w14:paraId="48E9398A" w14:textId="77EA0469" w:rsidR="008E21DF" w:rsidRPr="00847EC7" w:rsidRDefault="008E21DF" w:rsidP="00FE45BB">
            <w:pPr>
              <w:tabs>
                <w:tab w:val="left" w:pos="9000"/>
              </w:tabs>
            </w:pPr>
          </w:p>
        </w:tc>
        <w:tc>
          <w:tcPr>
            <w:tcW w:w="1117" w:type="dxa"/>
          </w:tcPr>
          <w:p w14:paraId="30D23257" w14:textId="09D4EF33" w:rsidR="008E21DF" w:rsidRPr="00847EC7" w:rsidRDefault="008E21DF" w:rsidP="00FE45BB">
            <w:pPr>
              <w:tabs>
                <w:tab w:val="left" w:pos="9000"/>
              </w:tabs>
            </w:pPr>
          </w:p>
        </w:tc>
      </w:tr>
      <w:tr w:rsidR="008E21DF" w:rsidRPr="00847EC7" w14:paraId="0DF2575E" w14:textId="0AE20581" w:rsidTr="008E21DF">
        <w:tc>
          <w:tcPr>
            <w:tcW w:w="3969" w:type="dxa"/>
            <w:vAlign w:val="center"/>
          </w:tcPr>
          <w:p w14:paraId="277175E8" w14:textId="77777777" w:rsidR="008E21DF" w:rsidRDefault="008E21DF" w:rsidP="00FE45BB">
            <w:pPr>
              <w:tabs>
                <w:tab w:val="left" w:pos="9000"/>
              </w:tabs>
            </w:pPr>
          </w:p>
        </w:tc>
        <w:tc>
          <w:tcPr>
            <w:tcW w:w="1134" w:type="dxa"/>
            <w:vAlign w:val="center"/>
          </w:tcPr>
          <w:p w14:paraId="46C4FB87" w14:textId="77777777" w:rsidR="008E21DF" w:rsidRDefault="008E21DF" w:rsidP="00FE45BB">
            <w:pPr>
              <w:tabs>
                <w:tab w:val="left" w:pos="9000"/>
              </w:tabs>
            </w:pPr>
          </w:p>
        </w:tc>
        <w:tc>
          <w:tcPr>
            <w:tcW w:w="1134" w:type="dxa"/>
          </w:tcPr>
          <w:p w14:paraId="5D0AC9EC" w14:textId="77777777" w:rsidR="008E21DF" w:rsidRDefault="008E21DF" w:rsidP="00FE45BB">
            <w:pPr>
              <w:tabs>
                <w:tab w:val="left" w:pos="9000"/>
              </w:tabs>
            </w:pPr>
          </w:p>
        </w:tc>
        <w:tc>
          <w:tcPr>
            <w:tcW w:w="1134" w:type="dxa"/>
          </w:tcPr>
          <w:p w14:paraId="31FE228B" w14:textId="5BAED413" w:rsidR="008E21DF" w:rsidRDefault="008E21DF" w:rsidP="00FE45BB">
            <w:pPr>
              <w:tabs>
                <w:tab w:val="left" w:pos="9000"/>
              </w:tabs>
            </w:pPr>
          </w:p>
        </w:tc>
        <w:tc>
          <w:tcPr>
            <w:tcW w:w="1134" w:type="dxa"/>
          </w:tcPr>
          <w:p w14:paraId="65C24C72" w14:textId="207134AA" w:rsidR="008E21DF" w:rsidRDefault="008E21DF" w:rsidP="00FE45BB">
            <w:pPr>
              <w:tabs>
                <w:tab w:val="left" w:pos="9000"/>
              </w:tabs>
            </w:pPr>
          </w:p>
        </w:tc>
        <w:tc>
          <w:tcPr>
            <w:tcW w:w="1117" w:type="dxa"/>
          </w:tcPr>
          <w:p w14:paraId="1BF9EDCC" w14:textId="36513DF2" w:rsidR="008E21DF" w:rsidRDefault="008E21DF" w:rsidP="00FE45BB">
            <w:pPr>
              <w:tabs>
                <w:tab w:val="left" w:pos="9000"/>
              </w:tabs>
            </w:pPr>
          </w:p>
        </w:tc>
      </w:tr>
    </w:tbl>
    <w:p w14:paraId="529C03B7" w14:textId="45E45DEA" w:rsidR="00DB7C74" w:rsidRPr="00081F13" w:rsidRDefault="00DB7C74" w:rsidP="00081F13">
      <w:pPr>
        <w:rPr>
          <w:rFonts w:cs="Times New Roman"/>
        </w:rPr>
      </w:pPr>
    </w:p>
    <w:p w14:paraId="464762CA" w14:textId="64F3B2F2" w:rsidR="00D1451C" w:rsidRPr="00081F13" w:rsidRDefault="008043AF" w:rsidP="008043AF">
      <w:pPr>
        <w:pStyle w:val="Ttulo1"/>
      </w:pPr>
      <w:bookmarkStart w:id="16" w:name="_Toc449873285"/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01C929" wp14:editId="2FC79F63">
                <wp:simplePos x="0" y="0"/>
                <wp:positionH relativeFrom="column">
                  <wp:posOffset>0</wp:posOffset>
                </wp:positionH>
                <wp:positionV relativeFrom="paragraph">
                  <wp:posOffset>389255</wp:posOffset>
                </wp:positionV>
                <wp:extent cx="6091555" cy="476250"/>
                <wp:effectExtent l="0" t="0" r="29845" b="34925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1555" cy="476250"/>
                        </a:xfrm>
                        <a:prstGeom prst="rect">
                          <a:avLst/>
                        </a:prstGeom>
                        <a:noFill/>
                        <a:ln w="12700" cap="rnd">
                          <a:gradFill>
                            <a:gsLst>
                              <a:gs pos="0">
                                <a:schemeClr val="tx2">
                                  <a:lumMod val="60000"/>
                                  <a:lumOff val="40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09AE70B" w14:textId="77777777" w:rsidR="00C61E4D" w:rsidRPr="00DB7C74" w:rsidRDefault="00C61E4D" w:rsidP="00DB7C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7C74"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 xml:space="preserve">Identificar o gerente do projeto (GP). É importante identificar claramente o gerente de projeto para que o GP tenha a autoridade necessária para completar o projeto. Prover uma breve biografia profissional dele se houver. Explicar o mais claro possível seus papéis e responsabilidades. Explicar os níveis de autoridade do GP com relação à alocação de recursos, modificações no cronograma e realização 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 xml:space="preserve"> de aquisições</w:t>
                            </w:r>
                            <w:r w:rsidRPr="00DB7C74"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01C929" id="Caixa de Texto 8" o:spid="_x0000_s1040" type="#_x0000_t202" style="position:absolute;left:0;text-align:left;margin-left:0;margin-top:30.65pt;width:479.65pt;height:37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" filled="f" strokeweight="1pt">
                <v:stroke endcap="round"/>
                <v:textbox style="mso-fit-shape-to-text:t">
                  <w:txbxContent>
                    <w:p w14:paraId="409AE70B" w14:textId="77777777" w:rsidR="00C61E4D" w:rsidRPr="00DB7C74" w:rsidRDefault="00C61E4D" w:rsidP="00DB7C74">
                      <w:pPr>
                        <w:rPr>
                          <w:sz w:val="16"/>
                          <w:szCs w:val="16"/>
                        </w:rPr>
                      </w:pPr>
                      <w:r w:rsidRPr="00DB7C74">
                        <w:rPr>
                          <w:rFonts w:cs="Times New Roman"/>
                          <w:sz w:val="16"/>
                          <w:szCs w:val="16"/>
                        </w:rPr>
                        <w:t xml:space="preserve">Identificar o gerente do projeto (GP). É importante identificar claramente o gerente de projeto para que o GP tenha a autoridade necessária para completar o projeto. Prover uma breve biografia profissional dele se houver. Explicar o mais claro possível seus papéis e responsabilidades. Explicar os níveis de autoridade do GP com relação à alocação de recursos, modificações no cronograma e realização 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 xml:space="preserve"> de aquisições</w:t>
                      </w:r>
                      <w:r w:rsidRPr="00DB7C74">
                        <w:rPr>
                          <w:rFonts w:cs="Times New Roman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451C" w:rsidRPr="00081F13">
        <w:t>Project Manager</w:t>
      </w:r>
      <w:bookmarkEnd w:id="16"/>
    </w:p>
    <w:p w14:paraId="3BA5BB05" w14:textId="0010F160" w:rsidR="00081F13" w:rsidRDefault="00081F13" w:rsidP="00DB7C74">
      <w:pPr>
        <w:rPr>
          <w:rFonts w:ascii="Times New Roman" w:hAnsi="Times New Roman" w:cs="Times New Roman"/>
        </w:rPr>
      </w:pPr>
    </w:p>
    <w:p w14:paraId="60048E46" w14:textId="3066B411" w:rsidR="00D1451C" w:rsidRPr="001C4624" w:rsidRDefault="00D1451C" w:rsidP="00DB7C74">
      <w:pPr>
        <w:rPr>
          <w:rFonts w:ascii="Times New Roman" w:hAnsi="Times New Roman" w:cs="Times New Roman"/>
        </w:rPr>
      </w:pPr>
    </w:p>
    <w:p w14:paraId="29D2FD01" w14:textId="6F16AFCA" w:rsidR="00D1451C" w:rsidRPr="001C4624" w:rsidRDefault="008043AF" w:rsidP="008043AF">
      <w:pPr>
        <w:pStyle w:val="Ttulo1"/>
      </w:pPr>
      <w:bookmarkStart w:id="17" w:name="_Toc449873286"/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A77003" wp14:editId="7D7495B6">
                <wp:simplePos x="0" y="0"/>
                <wp:positionH relativeFrom="column">
                  <wp:posOffset>0</wp:posOffset>
                </wp:positionH>
                <wp:positionV relativeFrom="paragraph">
                  <wp:posOffset>389255</wp:posOffset>
                </wp:positionV>
                <wp:extent cx="6091555" cy="352425"/>
                <wp:effectExtent l="0" t="0" r="29845" b="28575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1555" cy="352425"/>
                        </a:xfrm>
                        <a:prstGeom prst="rect">
                          <a:avLst/>
                        </a:prstGeom>
                        <a:noFill/>
                        <a:ln w="12700" cap="rnd">
                          <a:gradFill>
                            <a:gsLst>
                              <a:gs pos="0">
                                <a:schemeClr val="tx2">
                                  <a:lumMod val="60000"/>
                                  <a:lumOff val="40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45ADF25" w14:textId="7280F3B6" w:rsidR="00C61E4D" w:rsidRPr="00DB7C74" w:rsidRDefault="00C61E4D" w:rsidP="00DB7C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7C74">
                              <w:rPr>
                                <w:sz w:val="16"/>
                                <w:szCs w:val="16"/>
                              </w:rPr>
                              <w:t>Definir as demais necessidades de recursos humanos em alto nível. Se o projeto tem líderes de equipes funcionais, descreve-los aqui também.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Descrever os papéis e responsabilidades dos membros da equipe do projeto.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A77003" id="Caixa de Texto 9" o:spid="_x0000_s1041" type="#_x0000_t202" style="position:absolute;left:0;text-align:left;margin-left:0;margin-top:30.65pt;width:479.65pt;height:27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" filled="f" strokeweight="1pt">
                <v:stroke endcap="round"/>
                <v:textbox style="mso-fit-shape-to-text:t">
                  <w:txbxContent>
                    <w:p w14:paraId="345ADF25" w14:textId="7280F3B6" w:rsidR="00C61E4D" w:rsidRPr="00DB7C74" w:rsidRDefault="00C61E4D" w:rsidP="00DB7C74">
                      <w:pPr>
                        <w:rPr>
                          <w:sz w:val="16"/>
                          <w:szCs w:val="16"/>
                        </w:rPr>
                      </w:pPr>
                      <w:r w:rsidRPr="00DB7C74">
                        <w:rPr>
                          <w:sz w:val="16"/>
                          <w:szCs w:val="16"/>
                        </w:rPr>
                        <w:t>Definir as demais necessidades de recursos humanos em alto nível. Se o projeto tem líderes de equipes funcionais, descreve-los aqui também.</w:t>
                      </w:r>
                      <w:r>
                        <w:rPr>
                          <w:sz w:val="16"/>
                          <w:szCs w:val="16"/>
                        </w:rPr>
                        <w:t xml:space="preserve"> Descrever os papéis e responsabilidades dos membros da equipe do projeto.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7C74">
        <w:t>Recursos Humanos</w:t>
      </w:r>
      <w:bookmarkEnd w:id="17"/>
    </w:p>
    <w:tbl>
      <w:tblPr>
        <w:tblStyle w:val="LightShading-Accent11"/>
        <w:tblW w:w="9637" w:type="dxa"/>
        <w:tblLook w:val="04A0" w:firstRow="1" w:lastRow="0" w:firstColumn="1" w:lastColumn="0" w:noHBand="0" w:noVBand="1"/>
      </w:tblPr>
      <w:tblGrid>
        <w:gridCol w:w="1701"/>
        <w:gridCol w:w="2268"/>
        <w:gridCol w:w="5668"/>
      </w:tblGrid>
      <w:tr w:rsidR="002F5D67" w:rsidRPr="001C4624" w14:paraId="560F7285" w14:textId="77777777" w:rsidTr="000500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E40E695" w14:textId="77777777" w:rsidR="002F5D67" w:rsidRPr="001C4624" w:rsidRDefault="002F5D67" w:rsidP="00DB7C74">
            <w:r w:rsidRPr="001C4624">
              <w:t>N</w:t>
            </w:r>
            <w:r w:rsidR="00DB7C74">
              <w:t>o</w:t>
            </w:r>
            <w:r w:rsidRPr="001C4624">
              <w:t>me</w:t>
            </w:r>
          </w:p>
        </w:tc>
        <w:tc>
          <w:tcPr>
            <w:tcW w:w="2268" w:type="dxa"/>
          </w:tcPr>
          <w:p w14:paraId="3ADAA617" w14:textId="77777777" w:rsidR="002F5D67" w:rsidRPr="001C4624" w:rsidRDefault="00DB7C74" w:rsidP="00DB7C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Função</w:t>
            </w:r>
          </w:p>
        </w:tc>
        <w:tc>
          <w:tcPr>
            <w:tcW w:w="5668" w:type="dxa"/>
          </w:tcPr>
          <w:p w14:paraId="71229087" w14:textId="77777777" w:rsidR="002F5D67" w:rsidRPr="001C4624" w:rsidRDefault="002F5D67" w:rsidP="00DB7C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4624">
              <w:t>Respons</w:t>
            </w:r>
            <w:r w:rsidR="00DB7C74">
              <w:t>abilidades</w:t>
            </w:r>
          </w:p>
        </w:tc>
      </w:tr>
      <w:tr w:rsidR="002F5D67" w:rsidRPr="001C4624" w14:paraId="0B620692" w14:textId="77777777" w:rsidTr="0005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9A92C50" w14:textId="77777777" w:rsidR="002F5D67" w:rsidRPr="001C4624" w:rsidRDefault="002F5D67" w:rsidP="00DB7C74"/>
        </w:tc>
        <w:tc>
          <w:tcPr>
            <w:tcW w:w="2268" w:type="dxa"/>
          </w:tcPr>
          <w:p w14:paraId="5A15C44A" w14:textId="05D493CA" w:rsidR="002F5D67" w:rsidRPr="00AB1A2F" w:rsidRDefault="00AB1A2F" w:rsidP="00DB7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B1A2F">
              <w:rPr>
                <w:lang w:val="en-US"/>
              </w:rPr>
              <w:t>Sponsor</w:t>
            </w:r>
          </w:p>
        </w:tc>
        <w:tc>
          <w:tcPr>
            <w:tcW w:w="5668" w:type="dxa"/>
          </w:tcPr>
          <w:p w14:paraId="101832D0" w14:textId="7DF53F0F" w:rsidR="002F5D67" w:rsidRPr="00AB1A2F" w:rsidRDefault="00AB1A2F" w:rsidP="00DB7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B1A2F">
              <w:rPr>
                <w:lang w:val="en-US"/>
              </w:rPr>
              <w:t>Provides overall direction on the project.  Responsibilities include:  approve the project charter and plan; secure resources for the project; confirm the project’s goals and objectives; keep abreast of major project activities; make decisions on escalated issues; and assist in the resolution of roadblocks.</w:t>
            </w:r>
          </w:p>
        </w:tc>
      </w:tr>
      <w:tr w:rsidR="002F5D67" w:rsidRPr="001C4624" w14:paraId="1884F2B0" w14:textId="77777777" w:rsidTr="000500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AA2BA92" w14:textId="77777777" w:rsidR="002F5D67" w:rsidRPr="001C4624" w:rsidRDefault="002F5D67" w:rsidP="00DB7C74"/>
        </w:tc>
        <w:tc>
          <w:tcPr>
            <w:tcW w:w="2268" w:type="dxa"/>
          </w:tcPr>
          <w:p w14:paraId="5FDC6155" w14:textId="286BDA61" w:rsidR="002F5D67" w:rsidRPr="00AB1A2F" w:rsidRDefault="00AB1A2F" w:rsidP="00DB7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B1A2F">
              <w:rPr>
                <w:lang w:val="en-US"/>
              </w:rPr>
              <w:t>Project Manager</w:t>
            </w:r>
          </w:p>
        </w:tc>
        <w:tc>
          <w:tcPr>
            <w:tcW w:w="5668" w:type="dxa"/>
          </w:tcPr>
          <w:p w14:paraId="248EE21B" w14:textId="1C867AD1" w:rsidR="002F5D67" w:rsidRPr="00AB1A2F" w:rsidRDefault="00AB1A2F" w:rsidP="00DB7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B1A2F">
              <w:rPr>
                <w:lang w:val="en-US"/>
              </w:rPr>
              <w:t>Leads in the planning and development of the project; manages the project to scope. Responsibilities include:  develop the project plan; identify project deliverables; identify risks and develop risk management plan; direct the project resources (team members); scope control and change management; oversee quality assurance of the project management process; maintain all documentation including the project plan; report and forecast project status; resolve conflicts within the project or between cross-functional teams; ensure that the project’s product meets the business objectives; and communicate project status to stakeholders.</w:t>
            </w:r>
          </w:p>
        </w:tc>
      </w:tr>
      <w:tr w:rsidR="002F5D67" w:rsidRPr="001C4624" w14:paraId="04D34464" w14:textId="77777777" w:rsidTr="0005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F5F0B5A" w14:textId="77777777" w:rsidR="002F5D67" w:rsidRPr="001C4624" w:rsidRDefault="002F5D67" w:rsidP="00DB7C74"/>
        </w:tc>
        <w:tc>
          <w:tcPr>
            <w:tcW w:w="2268" w:type="dxa"/>
          </w:tcPr>
          <w:p w14:paraId="3C434520" w14:textId="481B62D0" w:rsidR="002F5D67" w:rsidRPr="00AB1A2F" w:rsidRDefault="00AB1A2F" w:rsidP="00DB7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B1A2F">
              <w:rPr>
                <w:lang w:val="en-US"/>
              </w:rPr>
              <w:t>Team Member</w:t>
            </w:r>
          </w:p>
        </w:tc>
        <w:tc>
          <w:tcPr>
            <w:tcW w:w="5668" w:type="dxa"/>
          </w:tcPr>
          <w:p w14:paraId="7BBFB6C3" w14:textId="3945DC26" w:rsidR="002F5D67" w:rsidRPr="00AB1A2F" w:rsidRDefault="00AB1A2F" w:rsidP="00DB7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B1A2F">
              <w:rPr>
                <w:lang w:val="en-US"/>
              </w:rPr>
              <w:t>Works toward the deliverables of the project.  Responsibilities include:  understand the work to be completed; complete research, data gathering, analysis, and documentation as outlined in the project plan; inform the project manager of issues, scope changes, and risk and quality concerns; proactively communicate status; and manage expectations.</w:t>
            </w:r>
          </w:p>
        </w:tc>
      </w:tr>
      <w:tr w:rsidR="002F5D67" w:rsidRPr="001C4624" w14:paraId="1BEAF135" w14:textId="77777777" w:rsidTr="000500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7F35305" w14:textId="77777777" w:rsidR="002F5D67" w:rsidRPr="001C4624" w:rsidRDefault="002F5D67" w:rsidP="00DB7C74"/>
        </w:tc>
        <w:tc>
          <w:tcPr>
            <w:tcW w:w="2268" w:type="dxa"/>
          </w:tcPr>
          <w:p w14:paraId="0CC4C47B" w14:textId="5DAAAA90" w:rsidR="002F5D67" w:rsidRPr="00AB1A2F" w:rsidRDefault="00AB1A2F" w:rsidP="00DB7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B1A2F">
              <w:rPr>
                <w:lang w:val="en-US"/>
              </w:rPr>
              <w:t>Customer</w:t>
            </w:r>
          </w:p>
        </w:tc>
        <w:tc>
          <w:tcPr>
            <w:tcW w:w="5668" w:type="dxa"/>
          </w:tcPr>
          <w:p w14:paraId="73B2581B" w14:textId="76260942" w:rsidR="002F5D67" w:rsidRPr="00AB1A2F" w:rsidRDefault="00AB1A2F" w:rsidP="00DB7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B1A2F">
              <w:rPr>
                <w:rFonts w:ascii="Arial" w:hAnsi="Arial"/>
                <w:sz w:val="20"/>
                <w:lang w:val="en-US"/>
              </w:rPr>
              <w:t xml:space="preserve">The person or department requesting the deliverable.  Responsibilities include:  partner with the sponsor or project </w:t>
            </w:r>
            <w:r w:rsidRPr="00AB1A2F">
              <w:rPr>
                <w:rFonts w:ascii="Arial" w:hAnsi="Arial"/>
                <w:sz w:val="20"/>
                <w:lang w:val="en-US"/>
              </w:rPr>
              <w:lastRenderedPageBreak/>
              <w:t>manager to create the Project Charter; partner with the project manager to manage the project including the timeline, work plan, testing, resources, training, and documentation of procedures; work with the project team to identify the technical approach to be used and the deliverables to be furnished at the completion of the project; provide a clear definition of the business objective; sign-off on project deliverables; take ownership of the developed process and software</w:t>
            </w:r>
          </w:p>
        </w:tc>
      </w:tr>
      <w:tr w:rsidR="002F5D67" w:rsidRPr="001C4624" w14:paraId="43FCA087" w14:textId="77777777" w:rsidTr="0005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F34393A" w14:textId="77777777" w:rsidR="002F5D67" w:rsidRPr="001C4624" w:rsidRDefault="002F5D67" w:rsidP="00DB7C74"/>
        </w:tc>
        <w:tc>
          <w:tcPr>
            <w:tcW w:w="2268" w:type="dxa"/>
          </w:tcPr>
          <w:p w14:paraId="318417AD" w14:textId="6888FBCF" w:rsidR="002F5D67" w:rsidRPr="00AB1A2F" w:rsidRDefault="00AB1A2F" w:rsidP="00DB7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B1A2F">
              <w:rPr>
                <w:lang w:val="en-US"/>
              </w:rPr>
              <w:t>Subject Matter Expert</w:t>
            </w:r>
          </w:p>
        </w:tc>
        <w:tc>
          <w:tcPr>
            <w:tcW w:w="5668" w:type="dxa"/>
          </w:tcPr>
          <w:p w14:paraId="338D04C4" w14:textId="732EE15F" w:rsidR="002F5D67" w:rsidRPr="00AB1A2F" w:rsidRDefault="00AB1A2F" w:rsidP="00DB7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B1A2F">
              <w:rPr>
                <w:rFonts w:ascii="Helvetica" w:hAnsi="Helvetica"/>
                <w:sz w:val="20"/>
                <w:szCs w:val="20"/>
                <w:lang w:val="en-US"/>
              </w:rPr>
              <w:t xml:space="preserve">Provides expertise on a specific subject.  Responsibilities include:  maintain </w:t>
            </w:r>
            <w:r w:rsidRPr="00AB1A2F">
              <w:rPr>
                <w:rFonts w:ascii="Arial" w:hAnsi="Arial" w:cs="Arial"/>
                <w:sz w:val="20"/>
                <w:szCs w:val="20"/>
                <w:lang w:val="en-US"/>
              </w:rPr>
              <w:t>up-to-date experience and knowledge on the subject matter; and provide advice on what is critical to the performance of a project task and what is nice-to-know</w:t>
            </w:r>
          </w:p>
        </w:tc>
      </w:tr>
      <w:tr w:rsidR="002F5D67" w:rsidRPr="001C4624" w14:paraId="2730830F" w14:textId="77777777" w:rsidTr="000500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DA74644" w14:textId="77777777" w:rsidR="002F5D67" w:rsidRPr="001C4624" w:rsidRDefault="002F5D67" w:rsidP="00DB7C74"/>
        </w:tc>
        <w:tc>
          <w:tcPr>
            <w:tcW w:w="2268" w:type="dxa"/>
          </w:tcPr>
          <w:p w14:paraId="253F75C6" w14:textId="77777777" w:rsidR="002F5D67" w:rsidRPr="001C4624" w:rsidRDefault="002F5D67" w:rsidP="00DB7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68" w:type="dxa"/>
          </w:tcPr>
          <w:p w14:paraId="0E95E2F5" w14:textId="77777777" w:rsidR="002F5D67" w:rsidRPr="001C4624" w:rsidRDefault="002F5D67" w:rsidP="00DB7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F5D67" w:rsidRPr="001C4624" w14:paraId="7B2DF82D" w14:textId="77777777" w:rsidTr="0005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B2096D1" w14:textId="77777777" w:rsidR="002F5D67" w:rsidRPr="001C4624" w:rsidRDefault="002F5D67" w:rsidP="00DB7C74"/>
        </w:tc>
        <w:tc>
          <w:tcPr>
            <w:tcW w:w="2268" w:type="dxa"/>
          </w:tcPr>
          <w:p w14:paraId="7C468486" w14:textId="77777777" w:rsidR="002F5D67" w:rsidRPr="001C4624" w:rsidRDefault="002F5D67" w:rsidP="00DB7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68" w:type="dxa"/>
          </w:tcPr>
          <w:p w14:paraId="3856F627" w14:textId="77777777" w:rsidR="002F5D67" w:rsidRPr="001C4624" w:rsidRDefault="002F5D67" w:rsidP="00DB7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D96D787" w14:textId="77777777" w:rsidR="002F5D67" w:rsidRDefault="002F5D67" w:rsidP="00DB7C74"/>
    <w:p w14:paraId="0ED70F37" w14:textId="77777777" w:rsidR="00B86B1A" w:rsidRDefault="00B86B1A" w:rsidP="008043AF">
      <w:pPr>
        <w:pStyle w:val="Ttulo1"/>
      </w:pPr>
      <w:bookmarkStart w:id="18" w:name="_Toc449873287"/>
      <w:r>
        <w:t>Principais Partes Interessadas</w:t>
      </w:r>
      <w:bookmarkEnd w:id="18"/>
    </w:p>
    <w:tbl>
      <w:tblPr>
        <w:tblStyle w:val="LightShading-Accent11"/>
        <w:tblW w:w="9637" w:type="dxa"/>
        <w:tblLook w:val="04A0" w:firstRow="1" w:lastRow="0" w:firstColumn="1" w:lastColumn="0" w:noHBand="0" w:noVBand="1"/>
      </w:tblPr>
      <w:tblGrid>
        <w:gridCol w:w="1751"/>
        <w:gridCol w:w="2336"/>
        <w:gridCol w:w="5550"/>
      </w:tblGrid>
      <w:tr w:rsidR="00B86B1A" w:rsidRPr="001C4624" w14:paraId="259A6732" w14:textId="77777777" w:rsidTr="000500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B6F7B28" w14:textId="77777777" w:rsidR="00B86B1A" w:rsidRPr="001C4624" w:rsidRDefault="00B86B1A" w:rsidP="00726A36">
            <w:r w:rsidRPr="001C4624">
              <w:t>N</w:t>
            </w:r>
            <w:r>
              <w:t>o</w:t>
            </w:r>
            <w:r w:rsidRPr="001C4624">
              <w:t>me</w:t>
            </w:r>
          </w:p>
        </w:tc>
        <w:tc>
          <w:tcPr>
            <w:tcW w:w="2268" w:type="dxa"/>
          </w:tcPr>
          <w:p w14:paraId="2ED4A6FE" w14:textId="77777777" w:rsidR="00B86B1A" w:rsidRPr="001C4624" w:rsidRDefault="00B86B1A" w:rsidP="00726A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Função</w:t>
            </w:r>
          </w:p>
        </w:tc>
        <w:tc>
          <w:tcPr>
            <w:tcW w:w="5389" w:type="dxa"/>
          </w:tcPr>
          <w:p w14:paraId="2F1722AF" w14:textId="77777777" w:rsidR="00B86B1A" w:rsidRPr="001C4624" w:rsidRDefault="00B86B1A" w:rsidP="00726A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4624">
              <w:t>Respons</w:t>
            </w:r>
            <w:r>
              <w:t>abilidades</w:t>
            </w:r>
          </w:p>
        </w:tc>
      </w:tr>
      <w:tr w:rsidR="00B86B1A" w:rsidRPr="001C4624" w14:paraId="2187749D" w14:textId="77777777" w:rsidTr="0005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F75B7EA" w14:textId="77777777" w:rsidR="00B86B1A" w:rsidRPr="001C4624" w:rsidRDefault="00B86B1A" w:rsidP="00726A36"/>
        </w:tc>
        <w:tc>
          <w:tcPr>
            <w:tcW w:w="2268" w:type="dxa"/>
          </w:tcPr>
          <w:p w14:paraId="521D622D" w14:textId="77777777" w:rsidR="00B86B1A" w:rsidRPr="001C4624" w:rsidRDefault="00B86B1A" w:rsidP="00726A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89" w:type="dxa"/>
          </w:tcPr>
          <w:p w14:paraId="4C4C2DD7" w14:textId="77777777" w:rsidR="00B86B1A" w:rsidRPr="001C4624" w:rsidRDefault="00B86B1A" w:rsidP="00726A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6B1A" w:rsidRPr="001C4624" w14:paraId="5A3682DE" w14:textId="77777777" w:rsidTr="000500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49166E7" w14:textId="77777777" w:rsidR="00B86B1A" w:rsidRPr="001C4624" w:rsidRDefault="00B86B1A" w:rsidP="00726A36"/>
        </w:tc>
        <w:tc>
          <w:tcPr>
            <w:tcW w:w="2268" w:type="dxa"/>
          </w:tcPr>
          <w:p w14:paraId="39258AC7" w14:textId="77777777" w:rsidR="00B86B1A" w:rsidRPr="001C4624" w:rsidRDefault="00B86B1A" w:rsidP="00726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89" w:type="dxa"/>
          </w:tcPr>
          <w:p w14:paraId="7049CC7B" w14:textId="77777777" w:rsidR="00B86B1A" w:rsidRPr="001C4624" w:rsidRDefault="00B86B1A" w:rsidP="00726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6B1A" w:rsidRPr="001C4624" w14:paraId="0968C249" w14:textId="77777777" w:rsidTr="0005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84765F9" w14:textId="77777777" w:rsidR="00B86B1A" w:rsidRPr="001C4624" w:rsidRDefault="00B86B1A" w:rsidP="00726A36"/>
        </w:tc>
        <w:tc>
          <w:tcPr>
            <w:tcW w:w="2268" w:type="dxa"/>
          </w:tcPr>
          <w:p w14:paraId="661FEDCD" w14:textId="77777777" w:rsidR="00B86B1A" w:rsidRPr="001C4624" w:rsidRDefault="00B86B1A" w:rsidP="00726A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89" w:type="dxa"/>
          </w:tcPr>
          <w:p w14:paraId="71F2C47C" w14:textId="77777777" w:rsidR="00B86B1A" w:rsidRPr="001C4624" w:rsidRDefault="00B86B1A" w:rsidP="00726A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6B1A" w:rsidRPr="001C4624" w14:paraId="5E03BF1C" w14:textId="77777777" w:rsidTr="000500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2F21A1A" w14:textId="77777777" w:rsidR="00B86B1A" w:rsidRPr="001C4624" w:rsidRDefault="00B86B1A" w:rsidP="00726A36"/>
        </w:tc>
        <w:tc>
          <w:tcPr>
            <w:tcW w:w="2268" w:type="dxa"/>
          </w:tcPr>
          <w:p w14:paraId="6CE01808" w14:textId="77777777" w:rsidR="00B86B1A" w:rsidRPr="001C4624" w:rsidRDefault="00B86B1A" w:rsidP="00726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89" w:type="dxa"/>
          </w:tcPr>
          <w:p w14:paraId="6C06DAC6" w14:textId="77777777" w:rsidR="00B86B1A" w:rsidRPr="001C4624" w:rsidRDefault="00B86B1A" w:rsidP="00726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6B1A" w:rsidRPr="001C4624" w14:paraId="404C5BE5" w14:textId="77777777" w:rsidTr="0005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0C785A3" w14:textId="77777777" w:rsidR="00B86B1A" w:rsidRPr="001C4624" w:rsidRDefault="00B86B1A" w:rsidP="00726A36"/>
        </w:tc>
        <w:tc>
          <w:tcPr>
            <w:tcW w:w="2268" w:type="dxa"/>
          </w:tcPr>
          <w:p w14:paraId="115EB0B5" w14:textId="77777777" w:rsidR="00B86B1A" w:rsidRPr="001C4624" w:rsidRDefault="00B86B1A" w:rsidP="00726A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89" w:type="dxa"/>
          </w:tcPr>
          <w:p w14:paraId="78ADD835" w14:textId="77777777" w:rsidR="00B86B1A" w:rsidRPr="001C4624" w:rsidRDefault="00B86B1A" w:rsidP="00726A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6B1A" w:rsidRPr="001C4624" w14:paraId="1524D4D6" w14:textId="77777777" w:rsidTr="000500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C6E36BC" w14:textId="77777777" w:rsidR="00B86B1A" w:rsidRPr="001C4624" w:rsidRDefault="00B86B1A" w:rsidP="00726A36"/>
        </w:tc>
        <w:tc>
          <w:tcPr>
            <w:tcW w:w="2268" w:type="dxa"/>
          </w:tcPr>
          <w:p w14:paraId="3B369C45" w14:textId="77777777" w:rsidR="00B86B1A" w:rsidRPr="001C4624" w:rsidRDefault="00B86B1A" w:rsidP="00726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89" w:type="dxa"/>
          </w:tcPr>
          <w:p w14:paraId="3915D1F7" w14:textId="77777777" w:rsidR="00B86B1A" w:rsidRPr="001C4624" w:rsidRDefault="00B86B1A" w:rsidP="00726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6B1A" w:rsidRPr="001C4624" w14:paraId="0831AF73" w14:textId="77777777" w:rsidTr="0005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105E2FE" w14:textId="77777777" w:rsidR="00B86B1A" w:rsidRPr="001C4624" w:rsidRDefault="00B86B1A" w:rsidP="00726A36"/>
        </w:tc>
        <w:tc>
          <w:tcPr>
            <w:tcW w:w="2268" w:type="dxa"/>
          </w:tcPr>
          <w:p w14:paraId="19E20E88" w14:textId="77777777" w:rsidR="00B86B1A" w:rsidRPr="001C4624" w:rsidRDefault="00B86B1A" w:rsidP="00726A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89" w:type="dxa"/>
          </w:tcPr>
          <w:p w14:paraId="10542C3C" w14:textId="77777777" w:rsidR="00B86B1A" w:rsidRPr="001C4624" w:rsidRDefault="00B86B1A" w:rsidP="00726A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5248459" w14:textId="0DF91F95" w:rsidR="00B86B1A" w:rsidRDefault="00B86B1A" w:rsidP="00DB7C74"/>
    <w:p w14:paraId="7DEB9856" w14:textId="293D5013" w:rsidR="00677594" w:rsidRDefault="008043AF" w:rsidP="008043AF">
      <w:pPr>
        <w:pStyle w:val="Ttulo1"/>
      </w:pPr>
      <w:bookmarkStart w:id="19" w:name="_Toc449873288"/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7AF2A1" wp14:editId="7E497B72">
                <wp:simplePos x="0" y="0"/>
                <wp:positionH relativeFrom="column">
                  <wp:posOffset>0</wp:posOffset>
                </wp:positionH>
                <wp:positionV relativeFrom="paragraph">
                  <wp:posOffset>394335</wp:posOffset>
                </wp:positionV>
                <wp:extent cx="6091555" cy="352425"/>
                <wp:effectExtent l="0" t="0" r="29845" b="28575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1555" cy="352425"/>
                        </a:xfrm>
                        <a:prstGeom prst="rect">
                          <a:avLst/>
                        </a:prstGeom>
                        <a:noFill/>
                        <a:ln w="12700" cap="rnd">
                          <a:gradFill>
                            <a:gsLst>
                              <a:gs pos="0">
                                <a:schemeClr val="tx2">
                                  <a:lumMod val="60000"/>
                                  <a:lumOff val="40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5CF0436" w14:textId="449DD4DF" w:rsidR="00C61E4D" w:rsidRPr="00083B01" w:rsidRDefault="00C61E4D" w:rsidP="0067759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Identificar os recursos chaves ao sucesso do projeto. A identificação de recursos aqui é abrangente (orçamento, pessoas, recursos materiais, etc.) e de alto nível.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7AF2A1" id="Caixa de Texto 12" o:spid="_x0000_s1042" type="#_x0000_t202" style="position:absolute;left:0;text-align:left;margin-left:0;margin-top:31.05pt;width:479.65pt;height:27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" filled="f" strokeweight="1pt">
                <v:stroke endcap="round"/>
                <v:textbox style="mso-fit-shape-to-text:t">
                  <w:txbxContent>
                    <w:p w14:paraId="45CF0436" w14:textId="449DD4DF" w:rsidR="00C61E4D" w:rsidRPr="00083B01" w:rsidRDefault="00C61E4D" w:rsidP="0067759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Identificar os recursos chaves ao sucesso do projeto. A identificação de recursos aqui é abrangente (orçamento, pessoas, recursos materiais, etc.) e de alto nível.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7594">
        <w:t>Recursos</w:t>
      </w:r>
      <w:bookmarkEnd w:id="19"/>
    </w:p>
    <w:tbl>
      <w:tblPr>
        <w:tblStyle w:val="Tabelacomgrade"/>
        <w:tblW w:w="0" w:type="auto"/>
        <w:tblBorders>
          <w:top w:val="single" w:sz="12" w:space="0" w:color="C6D9F1" w:themeColor="text2" w:themeTint="33"/>
          <w:left w:val="single" w:sz="12" w:space="0" w:color="C6D9F1" w:themeColor="text2" w:themeTint="33"/>
          <w:bottom w:val="single" w:sz="12" w:space="0" w:color="C6D9F1" w:themeColor="text2" w:themeTint="33"/>
          <w:right w:val="single" w:sz="12" w:space="0" w:color="C6D9F1" w:themeColor="text2" w:themeTint="33"/>
          <w:insideH w:val="single" w:sz="12" w:space="0" w:color="C6D9F1" w:themeColor="text2" w:themeTint="33"/>
          <w:insideV w:val="single" w:sz="12" w:space="0" w:color="C6D9F1" w:themeColor="text2" w:themeTint="33"/>
        </w:tblBorders>
        <w:tblLook w:val="04A0" w:firstRow="1" w:lastRow="0" w:firstColumn="1" w:lastColumn="0" w:noHBand="0" w:noVBand="1"/>
      </w:tblPr>
      <w:tblGrid>
        <w:gridCol w:w="2835"/>
        <w:gridCol w:w="6750"/>
      </w:tblGrid>
      <w:tr w:rsidR="00BB19FB" w:rsidRPr="00847EC7" w14:paraId="24FEB9EC" w14:textId="77777777" w:rsidTr="000500B4">
        <w:tc>
          <w:tcPr>
            <w:tcW w:w="2835" w:type="dxa"/>
            <w:shd w:val="clear" w:color="auto" w:fill="548DD4" w:themeFill="text2" w:themeFillTint="99"/>
            <w:vAlign w:val="center"/>
          </w:tcPr>
          <w:p w14:paraId="12DFDCF9" w14:textId="7B27614F" w:rsidR="00BB19FB" w:rsidRPr="00847EC7" w:rsidRDefault="00BB19FB" w:rsidP="00726A36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Recursos</w:t>
            </w:r>
          </w:p>
        </w:tc>
        <w:tc>
          <w:tcPr>
            <w:tcW w:w="6750" w:type="dxa"/>
            <w:shd w:val="clear" w:color="auto" w:fill="548DD4" w:themeFill="text2" w:themeFillTint="99"/>
            <w:vAlign w:val="center"/>
          </w:tcPr>
          <w:p w14:paraId="312CF6A4" w14:textId="77777777" w:rsidR="00BB19FB" w:rsidRPr="00847EC7" w:rsidRDefault="00BB19FB" w:rsidP="00726A36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Uso</w:t>
            </w:r>
          </w:p>
        </w:tc>
      </w:tr>
      <w:tr w:rsidR="00BB19FB" w:rsidRPr="00847EC7" w14:paraId="775A8D74" w14:textId="77777777" w:rsidTr="000500B4">
        <w:tc>
          <w:tcPr>
            <w:tcW w:w="2835" w:type="dxa"/>
            <w:vAlign w:val="center"/>
          </w:tcPr>
          <w:p w14:paraId="5B2F67BD" w14:textId="1C276030" w:rsidR="00BB19FB" w:rsidRPr="00847EC7" w:rsidRDefault="00BB19FB" w:rsidP="00726A36">
            <w:pPr>
              <w:tabs>
                <w:tab w:val="left" w:pos="9000"/>
              </w:tabs>
            </w:pPr>
          </w:p>
        </w:tc>
        <w:tc>
          <w:tcPr>
            <w:tcW w:w="6750" w:type="dxa"/>
            <w:vAlign w:val="center"/>
          </w:tcPr>
          <w:p w14:paraId="0928A54F" w14:textId="72453EAD" w:rsidR="00BB19FB" w:rsidRPr="00847EC7" w:rsidRDefault="00BB19FB" w:rsidP="00BB19FB">
            <w:pPr>
              <w:tabs>
                <w:tab w:val="left" w:pos="9000"/>
              </w:tabs>
            </w:pPr>
          </w:p>
        </w:tc>
      </w:tr>
      <w:tr w:rsidR="00BB19FB" w:rsidRPr="00847EC7" w14:paraId="2205FCB3" w14:textId="77777777" w:rsidTr="000500B4">
        <w:tc>
          <w:tcPr>
            <w:tcW w:w="2835" w:type="dxa"/>
            <w:vAlign w:val="center"/>
          </w:tcPr>
          <w:p w14:paraId="67F19F76" w14:textId="4421DD81" w:rsidR="00BB19FB" w:rsidRPr="00847EC7" w:rsidRDefault="00BB19FB" w:rsidP="00726A36">
            <w:pPr>
              <w:tabs>
                <w:tab w:val="left" w:pos="9000"/>
              </w:tabs>
            </w:pPr>
          </w:p>
        </w:tc>
        <w:tc>
          <w:tcPr>
            <w:tcW w:w="6750" w:type="dxa"/>
            <w:vAlign w:val="center"/>
          </w:tcPr>
          <w:p w14:paraId="3B7F69AE" w14:textId="53500C58" w:rsidR="00BB19FB" w:rsidRPr="00847EC7" w:rsidRDefault="00BB19FB" w:rsidP="00BB19FB">
            <w:pPr>
              <w:tabs>
                <w:tab w:val="left" w:pos="9000"/>
              </w:tabs>
            </w:pPr>
          </w:p>
        </w:tc>
      </w:tr>
      <w:tr w:rsidR="00BB19FB" w:rsidRPr="00847EC7" w14:paraId="779C8238" w14:textId="77777777" w:rsidTr="000500B4">
        <w:tc>
          <w:tcPr>
            <w:tcW w:w="2835" w:type="dxa"/>
            <w:vAlign w:val="center"/>
          </w:tcPr>
          <w:p w14:paraId="5ABC1340" w14:textId="0573BCE2" w:rsidR="00BB19FB" w:rsidRDefault="00BB19FB" w:rsidP="00726A36">
            <w:pPr>
              <w:tabs>
                <w:tab w:val="left" w:pos="9000"/>
              </w:tabs>
            </w:pPr>
          </w:p>
        </w:tc>
        <w:tc>
          <w:tcPr>
            <w:tcW w:w="6750" w:type="dxa"/>
            <w:vAlign w:val="center"/>
          </w:tcPr>
          <w:p w14:paraId="0F277412" w14:textId="75E3EBD5" w:rsidR="00BB19FB" w:rsidRDefault="00BB19FB" w:rsidP="00BB19FB">
            <w:pPr>
              <w:tabs>
                <w:tab w:val="left" w:pos="9000"/>
              </w:tabs>
            </w:pPr>
          </w:p>
        </w:tc>
      </w:tr>
    </w:tbl>
    <w:p w14:paraId="5EB8EFF9" w14:textId="7E3F0C6B" w:rsidR="00677594" w:rsidRPr="001C4624" w:rsidRDefault="00677594" w:rsidP="00DB7C74"/>
    <w:p w14:paraId="14F645AB" w14:textId="53CC63A6" w:rsidR="00DC5002" w:rsidRPr="001C4624" w:rsidRDefault="00724707" w:rsidP="008043AF">
      <w:pPr>
        <w:pStyle w:val="Ttulo1"/>
      </w:pPr>
      <w:bookmarkStart w:id="20" w:name="_Toc449873289"/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FA9F9A" wp14:editId="38944F4A">
                <wp:simplePos x="0" y="0"/>
                <wp:positionH relativeFrom="column">
                  <wp:posOffset>0</wp:posOffset>
                </wp:positionH>
                <wp:positionV relativeFrom="paragraph">
                  <wp:posOffset>399549</wp:posOffset>
                </wp:positionV>
                <wp:extent cx="6091555" cy="227965"/>
                <wp:effectExtent l="0" t="0" r="29845" b="26035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1555" cy="227965"/>
                        </a:xfrm>
                        <a:prstGeom prst="rect">
                          <a:avLst/>
                        </a:prstGeom>
                        <a:noFill/>
                        <a:ln w="12700" cap="rnd">
                          <a:gradFill>
                            <a:gsLst>
                              <a:gs pos="0">
                                <a:schemeClr val="tx2">
                                  <a:lumMod val="60000"/>
                                  <a:lumOff val="40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951E708" w14:textId="77777777" w:rsidR="00C61E4D" w:rsidRPr="00083B01" w:rsidRDefault="00C61E4D" w:rsidP="00083B0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83B01">
                              <w:rPr>
                                <w:sz w:val="16"/>
                                <w:szCs w:val="16"/>
                              </w:rPr>
                              <w:t>Identificar qual a metodologia de gerenciamento de projetos será usada. Também podem haver preferidas ferramentas de gerenciamento.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FA9F9A" id="Caixa de Texto 10" o:spid="_x0000_s1043" type="#_x0000_t202" style="position:absolute;left:0;text-align:left;margin-left:0;margin-top:31.45pt;width:479.65pt;height:17.9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" filled="f" strokeweight="1pt">
                <v:stroke endcap="round"/>
                <v:textbox style="mso-fit-shape-to-text:t">
                  <w:txbxContent>
                    <w:p w14:paraId="5951E708" w14:textId="77777777" w:rsidR="00C61E4D" w:rsidRPr="00083B01" w:rsidRDefault="00C61E4D" w:rsidP="00083B01">
                      <w:pPr>
                        <w:rPr>
                          <w:sz w:val="16"/>
                          <w:szCs w:val="16"/>
                        </w:rPr>
                      </w:pPr>
                      <w:r w:rsidRPr="00083B01">
                        <w:rPr>
                          <w:sz w:val="16"/>
                          <w:szCs w:val="16"/>
                        </w:rPr>
                        <w:t>Identificar qual a metodologia de gerenciamento de projetos será usada. Também podem haver preferidas ferramentas de gerenciamento.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3B01">
        <w:t>Metodologia do Ciclo de Vida do Projeto e Ferramentas</w:t>
      </w:r>
      <w:bookmarkEnd w:id="20"/>
    </w:p>
    <w:p w14:paraId="46DB63FF" w14:textId="0D855817" w:rsidR="00083B01" w:rsidRDefault="00847EC7" w:rsidP="00083B01">
      <w:r>
        <w:t>Em tempo de elaboração do TAP, apenas 3 ferramentas são autorizadas (veja tabela abaixo). É parte do objetivo desse projeto definir as ferramentas a serem utilizadas.</w:t>
      </w:r>
    </w:p>
    <w:p w14:paraId="430AB9C3" w14:textId="77777777" w:rsidR="00847EC7" w:rsidRDefault="00847EC7" w:rsidP="00083B01"/>
    <w:tbl>
      <w:tblPr>
        <w:tblStyle w:val="Tabelacomgrade"/>
        <w:tblW w:w="0" w:type="auto"/>
        <w:tblBorders>
          <w:top w:val="single" w:sz="12" w:space="0" w:color="C6D9F1" w:themeColor="text2" w:themeTint="33"/>
          <w:left w:val="single" w:sz="12" w:space="0" w:color="C6D9F1" w:themeColor="text2" w:themeTint="33"/>
          <w:bottom w:val="single" w:sz="12" w:space="0" w:color="C6D9F1" w:themeColor="text2" w:themeTint="33"/>
          <w:right w:val="single" w:sz="12" w:space="0" w:color="C6D9F1" w:themeColor="text2" w:themeTint="33"/>
          <w:insideH w:val="single" w:sz="12" w:space="0" w:color="C6D9F1" w:themeColor="text2" w:themeTint="33"/>
          <w:insideV w:val="single" w:sz="12" w:space="0" w:color="C6D9F1" w:themeColor="text2" w:themeTint="33"/>
        </w:tblBorders>
        <w:tblLook w:val="04A0" w:firstRow="1" w:lastRow="0" w:firstColumn="1" w:lastColumn="0" w:noHBand="0" w:noVBand="1"/>
      </w:tblPr>
      <w:tblGrid>
        <w:gridCol w:w="2835"/>
        <w:gridCol w:w="6750"/>
      </w:tblGrid>
      <w:tr w:rsidR="00847EC7" w:rsidRPr="00847EC7" w14:paraId="0E421993" w14:textId="77777777" w:rsidTr="000500B4">
        <w:tc>
          <w:tcPr>
            <w:tcW w:w="2835" w:type="dxa"/>
            <w:shd w:val="clear" w:color="auto" w:fill="548DD4" w:themeFill="text2" w:themeFillTint="99"/>
            <w:vAlign w:val="center"/>
          </w:tcPr>
          <w:p w14:paraId="3341FA45" w14:textId="774D207F" w:rsidR="00847EC7" w:rsidRPr="00847EC7" w:rsidRDefault="00847EC7" w:rsidP="00726A36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847EC7">
              <w:rPr>
                <w:b/>
                <w:color w:val="FFFFFF" w:themeColor="background1"/>
                <w:sz w:val="24"/>
                <w:szCs w:val="24"/>
              </w:rPr>
              <w:t>Ferramentas Autorizadas</w:t>
            </w:r>
          </w:p>
        </w:tc>
        <w:tc>
          <w:tcPr>
            <w:tcW w:w="6750" w:type="dxa"/>
            <w:shd w:val="clear" w:color="auto" w:fill="548DD4" w:themeFill="text2" w:themeFillTint="99"/>
            <w:vAlign w:val="center"/>
          </w:tcPr>
          <w:p w14:paraId="5C9D0127" w14:textId="6AA08352" w:rsidR="00847EC7" w:rsidRPr="00847EC7" w:rsidRDefault="00847EC7" w:rsidP="00726A36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Uso</w:t>
            </w:r>
          </w:p>
        </w:tc>
      </w:tr>
      <w:tr w:rsidR="00847EC7" w:rsidRPr="00847EC7" w14:paraId="00DF433C" w14:textId="77777777" w:rsidTr="000500B4">
        <w:tc>
          <w:tcPr>
            <w:tcW w:w="2835" w:type="dxa"/>
            <w:vAlign w:val="center"/>
          </w:tcPr>
          <w:p w14:paraId="18DBDF2B" w14:textId="64E4A4D1" w:rsidR="00847EC7" w:rsidRPr="00847EC7" w:rsidRDefault="00847EC7" w:rsidP="00B16620">
            <w:pPr>
              <w:tabs>
                <w:tab w:val="left" w:pos="9000"/>
              </w:tabs>
            </w:pPr>
            <w:r>
              <w:t>OneNote (Microsoft)</w:t>
            </w:r>
          </w:p>
        </w:tc>
        <w:tc>
          <w:tcPr>
            <w:tcW w:w="6750" w:type="dxa"/>
            <w:vAlign w:val="center"/>
          </w:tcPr>
          <w:p w14:paraId="4E83ECAD" w14:textId="77777777" w:rsidR="00847EC7" w:rsidRDefault="00847EC7" w:rsidP="00142DEF">
            <w:pPr>
              <w:pStyle w:val="PargrafodaLista"/>
              <w:numPr>
                <w:ilvl w:val="0"/>
                <w:numId w:val="4"/>
              </w:numPr>
              <w:tabs>
                <w:tab w:val="left" w:pos="9000"/>
              </w:tabs>
            </w:pPr>
            <w:r>
              <w:t>Notas iniciais de planejamento do projeto.</w:t>
            </w:r>
          </w:p>
          <w:p w14:paraId="460D2207" w14:textId="7E3B8AD7" w:rsidR="00847EC7" w:rsidRPr="00847EC7" w:rsidRDefault="00847EC7" w:rsidP="00142DEF">
            <w:pPr>
              <w:pStyle w:val="PargrafodaLista"/>
              <w:numPr>
                <w:ilvl w:val="0"/>
                <w:numId w:val="4"/>
              </w:numPr>
              <w:tabs>
                <w:tab w:val="left" w:pos="9000"/>
              </w:tabs>
            </w:pPr>
            <w:r>
              <w:t>Repositório oficial de anotações gerais de Digital Life.</w:t>
            </w:r>
          </w:p>
        </w:tc>
      </w:tr>
      <w:tr w:rsidR="00847EC7" w:rsidRPr="00847EC7" w14:paraId="6AF000B8" w14:textId="77777777" w:rsidTr="000500B4">
        <w:tc>
          <w:tcPr>
            <w:tcW w:w="2835" w:type="dxa"/>
            <w:vAlign w:val="center"/>
          </w:tcPr>
          <w:p w14:paraId="1022FC5D" w14:textId="2FDA6622" w:rsidR="00847EC7" w:rsidRPr="00847EC7" w:rsidRDefault="00B16620" w:rsidP="00B16620">
            <w:pPr>
              <w:tabs>
                <w:tab w:val="left" w:pos="9000"/>
              </w:tabs>
            </w:pPr>
            <w:r>
              <w:t>Word (Microsoft)</w:t>
            </w:r>
          </w:p>
        </w:tc>
        <w:tc>
          <w:tcPr>
            <w:tcW w:w="6750" w:type="dxa"/>
            <w:vAlign w:val="center"/>
          </w:tcPr>
          <w:p w14:paraId="2DA1DF4A" w14:textId="77777777" w:rsidR="00B16620" w:rsidRDefault="00B16620" w:rsidP="00142DEF">
            <w:pPr>
              <w:pStyle w:val="PargrafodaLista"/>
              <w:numPr>
                <w:ilvl w:val="0"/>
                <w:numId w:val="5"/>
              </w:numPr>
              <w:tabs>
                <w:tab w:val="left" w:pos="9000"/>
              </w:tabs>
            </w:pPr>
            <w:r>
              <w:t>Elaboração de documentos do projeto.</w:t>
            </w:r>
          </w:p>
          <w:p w14:paraId="29382BAB" w14:textId="170859A0" w:rsidR="00BB19FB" w:rsidRPr="00847EC7" w:rsidRDefault="00BB19FB" w:rsidP="00142DEF">
            <w:pPr>
              <w:pStyle w:val="PargrafodaLista"/>
              <w:numPr>
                <w:ilvl w:val="0"/>
                <w:numId w:val="5"/>
              </w:numPr>
              <w:tabs>
                <w:tab w:val="left" w:pos="9000"/>
              </w:tabs>
            </w:pPr>
            <w:r>
              <w:t>Construção de modelos (.dotx) de documentos do projeto.</w:t>
            </w:r>
          </w:p>
        </w:tc>
      </w:tr>
      <w:tr w:rsidR="00B16620" w:rsidRPr="00847EC7" w14:paraId="0DC8F532" w14:textId="77777777" w:rsidTr="000500B4">
        <w:tc>
          <w:tcPr>
            <w:tcW w:w="2835" w:type="dxa"/>
            <w:vAlign w:val="center"/>
          </w:tcPr>
          <w:p w14:paraId="0914874D" w14:textId="6A1D1E40" w:rsidR="00B16620" w:rsidRDefault="00B16620" w:rsidP="00B16620">
            <w:pPr>
              <w:tabs>
                <w:tab w:val="left" w:pos="9000"/>
              </w:tabs>
            </w:pPr>
            <w:r>
              <w:t>SimpleMind</w:t>
            </w:r>
          </w:p>
        </w:tc>
        <w:tc>
          <w:tcPr>
            <w:tcW w:w="6750" w:type="dxa"/>
            <w:vAlign w:val="center"/>
          </w:tcPr>
          <w:p w14:paraId="7AEBDFB6" w14:textId="77777777" w:rsidR="00B16620" w:rsidRDefault="00B16620" w:rsidP="00142DEF">
            <w:pPr>
              <w:pStyle w:val="PargrafodaLista"/>
              <w:numPr>
                <w:ilvl w:val="0"/>
                <w:numId w:val="5"/>
              </w:numPr>
              <w:tabs>
                <w:tab w:val="left" w:pos="9000"/>
              </w:tabs>
            </w:pPr>
            <w:r>
              <w:t>Mind maps.</w:t>
            </w:r>
          </w:p>
          <w:p w14:paraId="73974898" w14:textId="4D9805C2" w:rsidR="00B16620" w:rsidRDefault="00B16620" w:rsidP="00142DEF">
            <w:pPr>
              <w:pStyle w:val="PargrafodaLista"/>
              <w:numPr>
                <w:ilvl w:val="0"/>
                <w:numId w:val="5"/>
              </w:numPr>
              <w:tabs>
                <w:tab w:val="left" w:pos="9000"/>
              </w:tabs>
            </w:pPr>
            <w:r>
              <w:lastRenderedPageBreak/>
              <w:t>Diagramas e esquemas simples.</w:t>
            </w:r>
          </w:p>
        </w:tc>
      </w:tr>
    </w:tbl>
    <w:p w14:paraId="4F91338F" w14:textId="3C0279B9" w:rsidR="00847EC7" w:rsidRDefault="00847EC7" w:rsidP="00083B01"/>
    <w:p w14:paraId="5EFC0ACD" w14:textId="46049130" w:rsidR="00726A36" w:rsidRDefault="008043AF" w:rsidP="008043AF">
      <w:pPr>
        <w:pStyle w:val="Ttulo1"/>
      </w:pPr>
      <w:bookmarkStart w:id="21" w:name="_Toc449873290"/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2EF889" wp14:editId="7ED1BAD1">
                <wp:simplePos x="0" y="0"/>
                <wp:positionH relativeFrom="column">
                  <wp:posOffset>0</wp:posOffset>
                </wp:positionH>
                <wp:positionV relativeFrom="paragraph">
                  <wp:posOffset>391160</wp:posOffset>
                </wp:positionV>
                <wp:extent cx="6091555" cy="227965"/>
                <wp:effectExtent l="0" t="0" r="29845" b="26035"/>
                <wp:wrapSquare wrapText="bothSides"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1555" cy="227965"/>
                        </a:xfrm>
                        <a:prstGeom prst="rect">
                          <a:avLst/>
                        </a:prstGeom>
                        <a:noFill/>
                        <a:ln w="12700" cap="rnd">
                          <a:gradFill>
                            <a:gsLst>
                              <a:gs pos="0">
                                <a:schemeClr val="tx2">
                                  <a:lumMod val="60000"/>
                                  <a:lumOff val="40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01C4172" w14:textId="79B4AE83" w:rsidR="00C61E4D" w:rsidRPr="00083B01" w:rsidRDefault="00C61E4D" w:rsidP="0067759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Listar o impacto que esse projeto pode causar em sistemas, unidades ou estruturas existentes</w:t>
                            </w:r>
                            <w:r w:rsidRPr="00083B0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2EF889" id="Caixa de Texto 3" o:spid="_x0000_s1044" type="#_x0000_t202" style="position:absolute;left:0;text-align:left;margin-left:0;margin-top:30.8pt;width:479.65pt;height:17.9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" filled="f" strokeweight="1pt">
                <v:stroke endcap="round"/>
                <v:textbox style="mso-fit-shape-to-text:t">
                  <w:txbxContent>
                    <w:p w14:paraId="001C4172" w14:textId="79B4AE83" w:rsidR="00C61E4D" w:rsidRPr="00083B01" w:rsidRDefault="00C61E4D" w:rsidP="0067759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Listar o impacto que esse projeto pode causar em sistemas, unidades ou estruturas existentes</w:t>
                      </w:r>
                      <w:r w:rsidRPr="00083B01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7594">
        <w:t>Declaração de Impacto</w:t>
      </w:r>
      <w:bookmarkEnd w:id="21"/>
    </w:p>
    <w:p w14:paraId="06374DF1" w14:textId="6F4F754A" w:rsidR="00726A36" w:rsidRPr="001C4624" w:rsidRDefault="00726A36" w:rsidP="00083B01"/>
    <w:p w14:paraId="0A4F2EE2" w14:textId="56538BCC" w:rsidR="002F5D67" w:rsidRPr="001C4624" w:rsidRDefault="008043AF" w:rsidP="008043AF">
      <w:pPr>
        <w:pStyle w:val="Ttulo1"/>
      </w:pPr>
      <w:bookmarkStart w:id="22" w:name="_Toc332021440"/>
      <w:bookmarkStart w:id="23" w:name="_Toc449873291"/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56E5CF" wp14:editId="44D1DD77">
                <wp:simplePos x="0" y="0"/>
                <wp:positionH relativeFrom="column">
                  <wp:posOffset>0</wp:posOffset>
                </wp:positionH>
                <wp:positionV relativeFrom="paragraph">
                  <wp:posOffset>396240</wp:posOffset>
                </wp:positionV>
                <wp:extent cx="6091555" cy="352425"/>
                <wp:effectExtent l="0" t="0" r="29845" b="28575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1555" cy="352425"/>
                        </a:xfrm>
                        <a:prstGeom prst="rect">
                          <a:avLst/>
                        </a:prstGeom>
                        <a:noFill/>
                        <a:ln w="12700" cap="rnd">
                          <a:gradFill>
                            <a:gsLst>
                              <a:gs pos="0">
                                <a:schemeClr val="tx2">
                                  <a:lumMod val="60000"/>
                                  <a:lumOff val="40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9C22B14" w14:textId="77777777" w:rsidR="00C61E4D" w:rsidRPr="00083B01" w:rsidRDefault="00C61E4D" w:rsidP="00083B0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83B01">
                              <w:rPr>
                                <w:sz w:val="16"/>
                                <w:szCs w:val="16"/>
                              </w:rPr>
                              <w:t>Prover os nomes daqueles que patrocinarão o projeto e vão assinar o Project Charter. Uma vez assinado o Project Charter pelos patrocinadores, o projeto está autorizado a começar.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6E5CF" id="Caixa de Texto 11" o:spid="_x0000_s1045" type="#_x0000_t202" style="position:absolute;left:0;text-align:left;margin-left:0;margin-top:31.2pt;width:479.65pt;height:27.7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" filled="f" strokeweight="1pt">
                <v:stroke endcap="round"/>
                <v:textbox style="mso-fit-shape-to-text:t">
                  <w:txbxContent>
                    <w:p w14:paraId="79C22B14" w14:textId="77777777" w:rsidR="00C61E4D" w:rsidRPr="00083B01" w:rsidRDefault="00C61E4D" w:rsidP="00083B01">
                      <w:pPr>
                        <w:rPr>
                          <w:sz w:val="16"/>
                          <w:szCs w:val="16"/>
                        </w:rPr>
                      </w:pPr>
                      <w:r w:rsidRPr="00083B01">
                        <w:rPr>
                          <w:sz w:val="16"/>
                          <w:szCs w:val="16"/>
                        </w:rPr>
                        <w:t>Prover os nomes daqueles que patrocinarão o projeto e vão assinar o Project Charter. Uma vez assinado o Project Charter pelos patrocinadores, o projeto está autorizado a começar.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D67" w:rsidRPr="001C4624">
        <w:t>A</w:t>
      </w:r>
      <w:bookmarkEnd w:id="22"/>
      <w:r w:rsidR="00083B01">
        <w:t>provação</w:t>
      </w:r>
      <w:bookmarkEnd w:id="23"/>
    </w:p>
    <w:p w14:paraId="1AC638F8" w14:textId="2EFC3F50" w:rsidR="00083B01" w:rsidRPr="00083B01" w:rsidRDefault="00083B01" w:rsidP="00083B01"/>
    <w:p w14:paraId="418443A8" w14:textId="5D15F920" w:rsidR="002F5D67" w:rsidRDefault="002F5D67" w:rsidP="00083B01"/>
    <w:p w14:paraId="0A245B67" w14:textId="5AAC6D63" w:rsidR="00C71A05" w:rsidRDefault="00C71A05" w:rsidP="00083B01"/>
    <w:p w14:paraId="2FD329F4" w14:textId="77777777" w:rsidR="00083B01" w:rsidRPr="00083B01" w:rsidRDefault="00083B01" w:rsidP="00083B01"/>
    <w:p w14:paraId="52FD3D92" w14:textId="77777777" w:rsidR="002F5D67" w:rsidRDefault="002F5D67" w:rsidP="00083B01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C71A05" w14:paraId="0D5A008B" w14:textId="77777777" w:rsidTr="00C71A05">
        <w:tc>
          <w:tcPr>
            <w:tcW w:w="4811" w:type="dxa"/>
          </w:tcPr>
          <w:p w14:paraId="582FF243" w14:textId="77777777" w:rsidR="00C71A05" w:rsidRDefault="00C71A05" w:rsidP="00C71A05">
            <w:pPr>
              <w:jc w:val="right"/>
            </w:pPr>
            <w:r>
              <w:t>Aprovado pelo Patrocinador do Projeto</w:t>
            </w:r>
            <w:r w:rsidRPr="00083B01">
              <w:t>:</w:t>
            </w:r>
          </w:p>
        </w:tc>
        <w:tc>
          <w:tcPr>
            <w:tcW w:w="4811" w:type="dxa"/>
          </w:tcPr>
          <w:p w14:paraId="426DE794" w14:textId="77777777" w:rsidR="00C71A05" w:rsidRDefault="00C71A05" w:rsidP="00083B01">
            <w:r>
              <w:t>Carlos H A Dias</w:t>
            </w:r>
          </w:p>
        </w:tc>
      </w:tr>
      <w:tr w:rsidR="00C71A05" w14:paraId="7DAB5657" w14:textId="77777777" w:rsidTr="00C71A05">
        <w:tc>
          <w:tcPr>
            <w:tcW w:w="4811" w:type="dxa"/>
          </w:tcPr>
          <w:p w14:paraId="50D39DED" w14:textId="77777777" w:rsidR="00C71A05" w:rsidRDefault="00C71A05" w:rsidP="00C71A05">
            <w:pPr>
              <w:jc w:val="right"/>
            </w:pPr>
            <w:r>
              <w:t>Cargo:</w:t>
            </w:r>
          </w:p>
        </w:tc>
        <w:tc>
          <w:tcPr>
            <w:tcW w:w="4811" w:type="dxa"/>
          </w:tcPr>
          <w:p w14:paraId="615E673C" w14:textId="77777777" w:rsidR="00C71A05" w:rsidRDefault="00C71A05" w:rsidP="00083B01">
            <w:r>
              <w:t>Owner</w:t>
            </w:r>
          </w:p>
        </w:tc>
      </w:tr>
      <w:tr w:rsidR="00C71A05" w14:paraId="0A5725FC" w14:textId="77777777" w:rsidTr="00C71A05">
        <w:tc>
          <w:tcPr>
            <w:tcW w:w="4811" w:type="dxa"/>
          </w:tcPr>
          <w:p w14:paraId="311C36E0" w14:textId="77777777" w:rsidR="00C71A05" w:rsidRDefault="00C71A05" w:rsidP="00C71A05">
            <w:pPr>
              <w:jc w:val="right"/>
            </w:pPr>
            <w:r>
              <w:t>Organização:</w:t>
            </w:r>
          </w:p>
        </w:tc>
        <w:tc>
          <w:tcPr>
            <w:tcW w:w="4811" w:type="dxa"/>
          </w:tcPr>
          <w:p w14:paraId="2271FF2D" w14:textId="77777777" w:rsidR="00C71A05" w:rsidRDefault="00C71A05" w:rsidP="00083B01">
            <w:r>
              <w:t>CHAD</w:t>
            </w:r>
          </w:p>
        </w:tc>
      </w:tr>
      <w:tr w:rsidR="00C71A05" w14:paraId="13523A28" w14:textId="77777777" w:rsidTr="00C71A05">
        <w:tc>
          <w:tcPr>
            <w:tcW w:w="4811" w:type="dxa"/>
          </w:tcPr>
          <w:p w14:paraId="4C58F6B5" w14:textId="77777777" w:rsidR="00C71A05" w:rsidRDefault="00C71A05" w:rsidP="00C71A05">
            <w:pPr>
              <w:jc w:val="right"/>
            </w:pPr>
            <w:r>
              <w:t>Data:</w:t>
            </w:r>
          </w:p>
        </w:tc>
        <w:tc>
          <w:tcPr>
            <w:tcW w:w="4811" w:type="dxa"/>
          </w:tcPr>
          <w:p w14:paraId="0BFD6682" w14:textId="77777777" w:rsidR="00C71A05" w:rsidRDefault="00C71A05" w:rsidP="00083B01"/>
        </w:tc>
      </w:tr>
    </w:tbl>
    <w:p w14:paraId="548DDB75" w14:textId="2F082387" w:rsidR="00726A36" w:rsidRDefault="00726A36" w:rsidP="00C71A05"/>
    <w:p w14:paraId="6647BB65" w14:textId="77777777" w:rsidR="00726A36" w:rsidRDefault="00726A36">
      <w:pPr>
        <w:spacing w:after="200" w:line="276" w:lineRule="auto"/>
      </w:pPr>
      <w:r>
        <w:br w:type="page"/>
      </w:r>
    </w:p>
    <w:p w14:paraId="229AFDD2" w14:textId="2AB425BC" w:rsidR="002F5D67" w:rsidRDefault="00726A36" w:rsidP="008043AF">
      <w:pPr>
        <w:pStyle w:val="Ttulo1"/>
      </w:pPr>
      <w:bookmarkStart w:id="24" w:name="_Toc449873292"/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A46121" wp14:editId="0D2F8D0B">
                <wp:simplePos x="0" y="0"/>
                <wp:positionH relativeFrom="column">
                  <wp:posOffset>0</wp:posOffset>
                </wp:positionH>
                <wp:positionV relativeFrom="paragraph">
                  <wp:posOffset>239395</wp:posOffset>
                </wp:positionV>
                <wp:extent cx="6091555" cy="227965"/>
                <wp:effectExtent l="0" t="0" r="29845" b="26035"/>
                <wp:wrapSquare wrapText="bothSides"/>
                <wp:docPr id="475" name="Caixa de Texto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1555" cy="227965"/>
                        </a:xfrm>
                        <a:prstGeom prst="rect">
                          <a:avLst/>
                        </a:prstGeom>
                        <a:noFill/>
                        <a:ln w="12700" cap="rnd">
                          <a:gradFill>
                            <a:gsLst>
                              <a:gs pos="0">
                                <a:schemeClr val="tx2">
                                  <a:lumMod val="60000"/>
                                  <a:lumOff val="40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25628D8" w14:textId="78845E64" w:rsidR="00C61E4D" w:rsidRPr="00083B01" w:rsidRDefault="00C61E4D" w:rsidP="00726A3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Listar nome, versão, descrição e localização física de quaisquer documentos referenciados nesse documento.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A46121" id="Caixa de Texto 475" o:spid="_x0000_s1046" type="#_x0000_t202" style="position:absolute;left:0;text-align:left;margin-left:0;margin-top:18.85pt;width:479.65pt;height:17.9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" filled="f" strokeweight="1pt">
                <v:stroke endcap="round"/>
                <v:textbox style="mso-fit-shape-to-text:t">
                  <w:txbxContent>
                    <w:p w14:paraId="525628D8" w14:textId="78845E64" w:rsidR="00C61E4D" w:rsidRPr="00083B01" w:rsidRDefault="00C61E4D" w:rsidP="00726A3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Listar nome, versão, descrição e localização física de quaisquer documentos referenciados nesse documento.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ANEXO I: Referências</w:t>
      </w:r>
      <w:bookmarkEnd w:id="24"/>
    </w:p>
    <w:tbl>
      <w:tblPr>
        <w:tblStyle w:val="Tabelacomgrade"/>
        <w:tblW w:w="0" w:type="auto"/>
        <w:tblBorders>
          <w:top w:val="single" w:sz="12" w:space="0" w:color="C6D9F1" w:themeColor="text2" w:themeTint="33"/>
          <w:left w:val="single" w:sz="12" w:space="0" w:color="C6D9F1" w:themeColor="text2" w:themeTint="33"/>
          <w:bottom w:val="single" w:sz="12" w:space="0" w:color="C6D9F1" w:themeColor="text2" w:themeTint="33"/>
          <w:right w:val="single" w:sz="12" w:space="0" w:color="C6D9F1" w:themeColor="text2" w:themeTint="33"/>
          <w:insideH w:val="single" w:sz="12" w:space="0" w:color="C6D9F1" w:themeColor="text2" w:themeTint="33"/>
          <w:insideV w:val="single" w:sz="12" w:space="0" w:color="C6D9F1" w:themeColor="text2" w:themeTint="33"/>
        </w:tblBorders>
        <w:tblLook w:val="04A0" w:firstRow="1" w:lastRow="0" w:firstColumn="1" w:lastColumn="0" w:noHBand="0" w:noVBand="1"/>
      </w:tblPr>
      <w:tblGrid>
        <w:gridCol w:w="2835"/>
        <w:gridCol w:w="6750"/>
      </w:tblGrid>
      <w:tr w:rsidR="00726A36" w:rsidRPr="00847EC7" w14:paraId="249E5273" w14:textId="77777777" w:rsidTr="000500B4">
        <w:tc>
          <w:tcPr>
            <w:tcW w:w="2835" w:type="dxa"/>
            <w:shd w:val="clear" w:color="auto" w:fill="548DD4" w:themeFill="text2" w:themeFillTint="99"/>
            <w:vAlign w:val="center"/>
          </w:tcPr>
          <w:p w14:paraId="5F1A5EF6" w14:textId="2CAA18B4" w:rsidR="00726A36" w:rsidRPr="00847EC7" w:rsidRDefault="00726A36" w:rsidP="00726A36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Documento e Versão</w:t>
            </w:r>
          </w:p>
        </w:tc>
        <w:tc>
          <w:tcPr>
            <w:tcW w:w="6750" w:type="dxa"/>
            <w:shd w:val="clear" w:color="auto" w:fill="548DD4" w:themeFill="text2" w:themeFillTint="99"/>
            <w:vAlign w:val="center"/>
          </w:tcPr>
          <w:p w14:paraId="11B9EBF8" w14:textId="50A88205" w:rsidR="00726A36" w:rsidRPr="00847EC7" w:rsidRDefault="00726A36" w:rsidP="00726A36">
            <w:pPr>
              <w:tabs>
                <w:tab w:val="left" w:pos="9000"/>
              </w:tabs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Descrição</w:t>
            </w:r>
          </w:p>
        </w:tc>
      </w:tr>
      <w:tr w:rsidR="00726A36" w:rsidRPr="00847EC7" w14:paraId="4A9827A4" w14:textId="77777777" w:rsidTr="000500B4">
        <w:tc>
          <w:tcPr>
            <w:tcW w:w="2835" w:type="dxa"/>
            <w:vAlign w:val="center"/>
          </w:tcPr>
          <w:p w14:paraId="68CDD8F2" w14:textId="328574DC" w:rsidR="00726A36" w:rsidRPr="00847EC7" w:rsidRDefault="00726A36" w:rsidP="00726A36">
            <w:pPr>
              <w:tabs>
                <w:tab w:val="left" w:pos="9000"/>
              </w:tabs>
            </w:pPr>
          </w:p>
        </w:tc>
        <w:tc>
          <w:tcPr>
            <w:tcW w:w="6750" w:type="dxa"/>
            <w:vAlign w:val="center"/>
          </w:tcPr>
          <w:p w14:paraId="33F7F5A9" w14:textId="23D16110" w:rsidR="00726A36" w:rsidRPr="00847EC7" w:rsidRDefault="00726A36" w:rsidP="00726A36">
            <w:pPr>
              <w:tabs>
                <w:tab w:val="left" w:pos="9000"/>
              </w:tabs>
            </w:pPr>
          </w:p>
        </w:tc>
      </w:tr>
      <w:tr w:rsidR="00726A36" w:rsidRPr="00847EC7" w14:paraId="7F622935" w14:textId="77777777" w:rsidTr="000500B4">
        <w:tc>
          <w:tcPr>
            <w:tcW w:w="2835" w:type="dxa"/>
            <w:vAlign w:val="center"/>
          </w:tcPr>
          <w:p w14:paraId="4A3590D9" w14:textId="04A8B25F" w:rsidR="00726A36" w:rsidRPr="00847EC7" w:rsidRDefault="00726A36" w:rsidP="00726A36">
            <w:pPr>
              <w:tabs>
                <w:tab w:val="left" w:pos="9000"/>
              </w:tabs>
            </w:pPr>
          </w:p>
        </w:tc>
        <w:tc>
          <w:tcPr>
            <w:tcW w:w="6750" w:type="dxa"/>
            <w:vAlign w:val="center"/>
          </w:tcPr>
          <w:p w14:paraId="787D70ED" w14:textId="44E0F1CA" w:rsidR="00726A36" w:rsidRPr="00847EC7" w:rsidRDefault="00726A36" w:rsidP="00726A36">
            <w:pPr>
              <w:tabs>
                <w:tab w:val="left" w:pos="9000"/>
              </w:tabs>
            </w:pPr>
          </w:p>
        </w:tc>
      </w:tr>
      <w:tr w:rsidR="00726A36" w:rsidRPr="00847EC7" w14:paraId="274513EA" w14:textId="77777777" w:rsidTr="000500B4">
        <w:tc>
          <w:tcPr>
            <w:tcW w:w="2835" w:type="dxa"/>
            <w:vAlign w:val="center"/>
          </w:tcPr>
          <w:p w14:paraId="73D3D2DB" w14:textId="737EC5A9" w:rsidR="00726A36" w:rsidRDefault="00726A36" w:rsidP="00726A36">
            <w:pPr>
              <w:tabs>
                <w:tab w:val="left" w:pos="9000"/>
              </w:tabs>
            </w:pPr>
          </w:p>
        </w:tc>
        <w:tc>
          <w:tcPr>
            <w:tcW w:w="6750" w:type="dxa"/>
            <w:vAlign w:val="center"/>
          </w:tcPr>
          <w:p w14:paraId="499654EE" w14:textId="56CF8DC6" w:rsidR="00726A36" w:rsidRDefault="00726A36" w:rsidP="00726A36">
            <w:pPr>
              <w:tabs>
                <w:tab w:val="left" w:pos="9000"/>
              </w:tabs>
            </w:pPr>
          </w:p>
        </w:tc>
      </w:tr>
      <w:tr w:rsidR="00D33A29" w:rsidRPr="00847EC7" w14:paraId="20189E3C" w14:textId="77777777" w:rsidTr="000500B4">
        <w:tc>
          <w:tcPr>
            <w:tcW w:w="2835" w:type="dxa"/>
            <w:vAlign w:val="center"/>
          </w:tcPr>
          <w:p w14:paraId="582FC166" w14:textId="77777777" w:rsidR="00D33A29" w:rsidRDefault="00D33A29" w:rsidP="00726A36">
            <w:pPr>
              <w:tabs>
                <w:tab w:val="left" w:pos="9000"/>
              </w:tabs>
            </w:pPr>
          </w:p>
        </w:tc>
        <w:tc>
          <w:tcPr>
            <w:tcW w:w="6750" w:type="dxa"/>
            <w:vAlign w:val="center"/>
          </w:tcPr>
          <w:p w14:paraId="3B1B4451" w14:textId="77777777" w:rsidR="00D33A29" w:rsidRDefault="00D33A29" w:rsidP="00726A36">
            <w:pPr>
              <w:tabs>
                <w:tab w:val="left" w:pos="9000"/>
              </w:tabs>
            </w:pPr>
          </w:p>
        </w:tc>
      </w:tr>
    </w:tbl>
    <w:p w14:paraId="6B7B3039" w14:textId="77777777" w:rsidR="00D33A29" w:rsidRDefault="00D33A29" w:rsidP="00D33A29"/>
    <w:p w14:paraId="7C1BD20D" w14:textId="3B9F8157" w:rsidR="00726A36" w:rsidRDefault="00D33A29" w:rsidP="008043AF">
      <w:pPr>
        <w:pStyle w:val="Ttulo1"/>
      </w:pPr>
      <w:bookmarkStart w:id="25" w:name="_Ref449871349"/>
      <w:bookmarkStart w:id="26" w:name="_Toc449873293"/>
      <w:r>
        <w:t>ANEXO II: Planejamento Estratégico</w:t>
      </w:r>
      <w:bookmarkEnd w:id="25"/>
      <w:bookmarkEnd w:id="26"/>
    </w:p>
    <w:p w14:paraId="6FF5DF09" w14:textId="0604620F" w:rsidR="00D33A29" w:rsidRDefault="00D33A29" w:rsidP="00D33A29">
      <w:r>
        <w:t>A figura abaixo mostra o desenho esquemático do Planejamento Estratégico no momento da confecção desse Project Charter.</w:t>
      </w:r>
    </w:p>
    <w:p w14:paraId="3499A965" w14:textId="77777777" w:rsidR="00D33A29" w:rsidRDefault="00D33A29" w:rsidP="00D33A29"/>
    <w:p w14:paraId="71328F2C" w14:textId="3AA394AD" w:rsidR="00D33A29" w:rsidRPr="00D33A29" w:rsidRDefault="00D33A29" w:rsidP="00D33A29">
      <w:r>
        <w:rPr>
          <w:noProof/>
          <w:lang w:eastAsia="pt-BR"/>
        </w:rPr>
        <w:drawing>
          <wp:inline distT="0" distB="0" distL="0" distR="0" wp14:anchorId="308B8A50" wp14:editId="73E9238A">
            <wp:extent cx="6116320" cy="2065020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nejamento Estratégic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A29" w:rsidRPr="00D33A29" w:rsidSect="00582023">
      <w:headerReference w:type="default" r:id="rId15"/>
      <w:footerReference w:type="default" r:id="rId16"/>
      <w:pgSz w:w="11900" w:h="16840" w:code="9"/>
      <w:pgMar w:top="1134" w:right="1134" w:bottom="1803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9E74F0" w14:textId="77777777" w:rsidR="006D1718" w:rsidRDefault="006D1718" w:rsidP="00661669">
      <w:r>
        <w:separator/>
      </w:r>
    </w:p>
  </w:endnote>
  <w:endnote w:type="continuationSeparator" w:id="0">
    <w:p w14:paraId="12D6C875" w14:textId="77777777" w:rsidR="006D1718" w:rsidRDefault="006D1718" w:rsidP="006616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Zapfino">
    <w:panose1 w:val="03030300040707070C03"/>
    <w:charset w:val="00"/>
    <w:family w:val="auto"/>
    <w:pitch w:val="variable"/>
    <w:sig w:usb0="80000067" w:usb1="40000041" w:usb2="00000000" w:usb3="00000000" w:csb0="00000093" w:csb1="00000000"/>
  </w:font>
  <w:font w:name="Copperplate">
    <w:panose1 w:val="02000504000000020004"/>
    <w:charset w:val="00"/>
    <w:family w:val="auto"/>
    <w:pitch w:val="variable"/>
    <w:sig w:usb0="80000067" w:usb1="00000000" w:usb2="00000000" w:usb3="00000000" w:csb0="0000011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9010"/>
    </w:tblGrid>
    <w:tr w:rsidR="00C61E4D" w14:paraId="509FBAC0" w14:textId="77777777" w:rsidTr="00314648">
      <w:tc>
        <w:tcPr>
          <w:tcW w:w="9010" w:type="dxa"/>
          <w:tcBorders>
            <w:top w:val="single" w:sz="12" w:space="0" w:color="4F81BD" w:themeColor="accent1"/>
            <w:left w:val="nil"/>
            <w:bottom w:val="nil"/>
            <w:right w:val="nil"/>
          </w:tcBorders>
        </w:tcPr>
        <w:p w14:paraId="35CE910F" w14:textId="77777777" w:rsidR="00C61E4D" w:rsidRDefault="00C61E4D" w:rsidP="00314648">
          <w:pPr>
            <w:pStyle w:val="Rodap"/>
            <w:jc w:val="right"/>
          </w:pPr>
          <w:r w:rsidRPr="00B0336F">
            <w:rPr>
              <w:color w:val="548DD4" w:themeColor="text2" w:themeTint="99"/>
            </w:rPr>
            <w:fldChar w:fldCharType="begin"/>
          </w:r>
          <w:r w:rsidRPr="00B0336F">
            <w:rPr>
              <w:color w:val="548DD4" w:themeColor="text2" w:themeTint="99"/>
            </w:rPr>
            <w:instrText xml:space="preserve"> PAGE \* roman \* MERGEFORMAT </w:instrText>
          </w:r>
          <w:r w:rsidRPr="00B0336F">
            <w:rPr>
              <w:color w:val="548DD4" w:themeColor="text2" w:themeTint="99"/>
            </w:rPr>
            <w:fldChar w:fldCharType="separate"/>
          </w:r>
          <w:r w:rsidR="00E114C0">
            <w:rPr>
              <w:noProof/>
              <w:color w:val="548DD4" w:themeColor="text2" w:themeTint="99"/>
            </w:rPr>
            <w:t>iv</w:t>
          </w:r>
          <w:r w:rsidRPr="00B0336F">
            <w:rPr>
              <w:color w:val="548DD4" w:themeColor="text2" w:themeTint="99"/>
            </w:rPr>
            <w:fldChar w:fldCharType="end"/>
          </w:r>
        </w:p>
      </w:tc>
    </w:tr>
  </w:tbl>
  <w:p w14:paraId="1ACC2A79" w14:textId="77777777" w:rsidR="00C61E4D" w:rsidRDefault="00C61E4D">
    <w:pPr>
      <w:pStyle w:val="Rodap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026655"/>
      <w:docPartObj>
        <w:docPartGallery w:val="Page Numbers (Bottom of Page)"/>
        <w:docPartUnique/>
      </w:docPartObj>
    </w:sdtPr>
    <w:sdtContent>
      <w:p w14:paraId="2EBAE9B1" w14:textId="77777777" w:rsidR="00C61E4D" w:rsidRDefault="00C61E4D" w:rsidP="00DC37D0">
        <w:pPr>
          <w:pStyle w:val="Rodap"/>
          <w:jc w:val="right"/>
        </w:pPr>
      </w:p>
      <w:tbl>
        <w:tblPr>
          <w:tblStyle w:val="Tabelacomgrade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3003"/>
          <w:gridCol w:w="3003"/>
          <w:gridCol w:w="3004"/>
        </w:tblGrid>
        <w:tr w:rsidR="00C61E4D" w:rsidRPr="004B17C0" w14:paraId="3F422107" w14:textId="77777777" w:rsidTr="00DC37D0">
          <w:tc>
            <w:tcPr>
              <w:tcW w:w="3003" w:type="dxa"/>
              <w:tcBorders>
                <w:top w:val="single" w:sz="8" w:space="0" w:color="C6D9F1"/>
              </w:tcBorders>
            </w:tcPr>
            <w:p w14:paraId="53A3FDA5" w14:textId="77777777" w:rsidR="00C61E4D" w:rsidRDefault="00C61E4D" w:rsidP="00DC37D0">
              <w:pPr>
                <w:pStyle w:val="Rodap"/>
              </w:pPr>
            </w:p>
          </w:tc>
          <w:tc>
            <w:tcPr>
              <w:tcW w:w="3003" w:type="dxa"/>
              <w:tcBorders>
                <w:top w:val="single" w:sz="8" w:space="0" w:color="C6D9F1"/>
              </w:tcBorders>
            </w:tcPr>
            <w:p w14:paraId="554694AE" w14:textId="77777777" w:rsidR="00C61E4D" w:rsidRDefault="00C61E4D" w:rsidP="00DC37D0">
              <w:pPr>
                <w:pStyle w:val="Rodap"/>
                <w:jc w:val="right"/>
              </w:pPr>
            </w:p>
          </w:tc>
          <w:tc>
            <w:tcPr>
              <w:tcW w:w="3004" w:type="dxa"/>
              <w:tcBorders>
                <w:top w:val="single" w:sz="8" w:space="0" w:color="C6D9F1"/>
              </w:tcBorders>
            </w:tcPr>
            <w:p w14:paraId="0FC2CD14" w14:textId="77777777" w:rsidR="00C61E4D" w:rsidRPr="004B17C0" w:rsidRDefault="00C61E4D" w:rsidP="00DC37D0">
              <w:pPr>
                <w:pStyle w:val="Rodap"/>
                <w:jc w:val="right"/>
                <w:rPr>
                  <w:color w:val="548DD4" w:themeColor="text2" w:themeTint="99"/>
                </w:rPr>
              </w:pPr>
              <w:r w:rsidRPr="004B17C0">
                <w:rPr>
                  <w:color w:val="548DD4" w:themeColor="text2" w:themeTint="99"/>
                </w:rPr>
                <w:fldChar w:fldCharType="begin"/>
              </w:r>
              <w:r w:rsidRPr="004B17C0">
                <w:rPr>
                  <w:color w:val="548DD4" w:themeColor="text2" w:themeTint="99"/>
                </w:rPr>
                <w:instrText xml:space="preserve"> PAGE   \* MERGEFORMAT </w:instrText>
              </w:r>
              <w:r w:rsidRPr="004B17C0">
                <w:rPr>
                  <w:color w:val="548DD4" w:themeColor="text2" w:themeTint="99"/>
                </w:rPr>
                <w:fldChar w:fldCharType="separate"/>
              </w:r>
              <w:r w:rsidR="00A20738">
                <w:rPr>
                  <w:noProof/>
                  <w:color w:val="548DD4" w:themeColor="text2" w:themeTint="99"/>
                </w:rPr>
                <w:t>6</w:t>
              </w:r>
              <w:r w:rsidRPr="004B17C0">
                <w:rPr>
                  <w:noProof/>
                  <w:color w:val="548DD4" w:themeColor="text2" w:themeTint="99"/>
                </w:rPr>
                <w:fldChar w:fldCharType="end"/>
              </w:r>
            </w:p>
          </w:tc>
        </w:tr>
      </w:tbl>
      <w:p w14:paraId="66F9DC30" w14:textId="77777777" w:rsidR="00C61E4D" w:rsidRDefault="00C61E4D" w:rsidP="00DC37D0">
        <w:pPr>
          <w:pStyle w:val="Rodap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38756C" w14:textId="77777777" w:rsidR="006D1718" w:rsidRDefault="006D1718" w:rsidP="00661669">
      <w:r>
        <w:separator/>
      </w:r>
    </w:p>
  </w:footnote>
  <w:footnote w:type="continuationSeparator" w:id="0">
    <w:p w14:paraId="17B55771" w14:textId="77777777" w:rsidR="006D1718" w:rsidRDefault="006D1718" w:rsidP="00661669">
      <w:r>
        <w:continuationSeparator/>
      </w:r>
    </w:p>
  </w:footnote>
  <w:footnote w:id="1">
    <w:p w14:paraId="26BA39E7" w14:textId="77777777" w:rsidR="00C61E4D" w:rsidRPr="0007565B" w:rsidRDefault="00C61E4D" w:rsidP="00081F13">
      <w:r w:rsidRPr="0007565B">
        <w:rPr>
          <w:rStyle w:val="Refdenotaderodap"/>
        </w:rPr>
        <w:footnoteRef/>
      </w:r>
      <w:r w:rsidRPr="0007565B">
        <w:t xml:space="preserve"> As premissas devem ser validadas em tempo oportuno para assegurar a viabilidade do projeto e o alinhamento com o cronograma e o orçamento.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8936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754"/>
      <w:gridCol w:w="6182"/>
    </w:tblGrid>
    <w:tr w:rsidR="00C61E4D" w14:paraId="74126D15" w14:textId="77777777" w:rsidTr="00B0336F">
      <w:trPr>
        <w:trHeight w:val="504"/>
      </w:trPr>
      <w:tc>
        <w:tcPr>
          <w:tcW w:w="2754" w:type="dxa"/>
          <w:vMerge w:val="restart"/>
          <w:vAlign w:val="center"/>
        </w:tcPr>
        <w:p w14:paraId="1DA4D94E" w14:textId="77777777" w:rsidR="00C61E4D" w:rsidRPr="001E64C6" w:rsidRDefault="00C61E4D" w:rsidP="00726A36">
          <w:pPr>
            <w:pStyle w:val="Cabealho"/>
            <w:rPr>
              <w:noProof/>
              <w:color w:val="548DD4" w:themeColor="text2" w:themeTint="99"/>
              <w:sz w:val="32"/>
              <w:lang w:eastAsia="pt-BR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>
            <w:rPr>
              <w:noProof/>
              <w:lang w:eastAsia="pt-BR"/>
            </w:rPr>
            <w:drawing>
              <wp:inline distT="0" distB="0" distL="0" distR="0" wp14:anchorId="57DB290C" wp14:editId="0DC29C49">
                <wp:extent cx="745073" cy="498316"/>
                <wp:effectExtent l="0" t="0" r="0" b="10160"/>
                <wp:docPr id="2" name="Imagem 2" descr="/Users/carloshad/Pictures/Fototeca.photoslibrary/Masters/2016/03/25/20160325-144647/IMG_387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/Users/carloshad/Pictures/Fototeca.photoslibrary/Masters/2016/03/25/20160325-144647/IMG_3877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9763" cy="501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82" w:type="dxa"/>
          <w:vMerge w:val="restart"/>
          <w:vAlign w:val="center"/>
        </w:tcPr>
        <w:p w14:paraId="58313D88" w14:textId="77777777" w:rsidR="00C61E4D" w:rsidRPr="00B0336F" w:rsidRDefault="00C61E4D" w:rsidP="00314648">
          <w:pPr>
            <w:pStyle w:val="Cabealho"/>
            <w:jc w:val="right"/>
            <w:rPr>
              <w:i/>
              <w:noProof/>
              <w:color w:val="548DD4" w:themeColor="text2" w:themeTint="99"/>
              <w:sz w:val="32"/>
              <w:lang w:eastAsia="pt-BR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B0336F">
            <w:rPr>
              <w:i/>
              <w:noProof/>
              <w:color w:val="548DD4" w:themeColor="text2" w:themeTint="99"/>
              <w:sz w:val="32"/>
              <w:lang w:eastAsia="pt-BR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fldChar w:fldCharType="begin"/>
          </w:r>
          <w:r w:rsidRPr="00B0336F">
            <w:rPr>
              <w:i/>
              <w:noProof/>
              <w:color w:val="548DD4" w:themeColor="text2" w:themeTint="99"/>
              <w:sz w:val="32"/>
              <w:lang w:eastAsia="pt-BR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instrText xml:space="preserve"> TITLE  \* MERGEFORMAT </w:instrText>
          </w:r>
          <w:r w:rsidRPr="00B0336F">
            <w:rPr>
              <w:i/>
              <w:noProof/>
              <w:color w:val="548DD4" w:themeColor="text2" w:themeTint="99"/>
              <w:sz w:val="32"/>
              <w:lang w:eastAsia="pt-BR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fldChar w:fldCharType="separate"/>
          </w:r>
          <w:r>
            <w:rPr>
              <w:i/>
              <w:noProof/>
              <w:color w:val="548DD4" w:themeColor="text2" w:themeTint="99"/>
              <w:sz w:val="32"/>
              <w:lang w:eastAsia="pt-BR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Projeto Stylus</w:t>
          </w:r>
          <w:r w:rsidRPr="00B0336F">
            <w:rPr>
              <w:i/>
              <w:noProof/>
              <w:color w:val="548DD4" w:themeColor="text2" w:themeTint="99"/>
              <w:sz w:val="32"/>
              <w:lang w:eastAsia="pt-BR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fldChar w:fldCharType="end"/>
          </w:r>
        </w:p>
      </w:tc>
    </w:tr>
    <w:tr w:rsidR="00C61E4D" w14:paraId="11F460C3" w14:textId="77777777" w:rsidTr="00B0336F">
      <w:trPr>
        <w:trHeight w:val="269"/>
      </w:trPr>
      <w:tc>
        <w:tcPr>
          <w:tcW w:w="2754" w:type="dxa"/>
          <w:vMerge/>
          <w:tcBorders>
            <w:bottom w:val="single" w:sz="8" w:space="0" w:color="C6D9F1"/>
          </w:tcBorders>
        </w:tcPr>
        <w:p w14:paraId="01EFC74D" w14:textId="77777777" w:rsidR="00C61E4D" w:rsidRDefault="00C61E4D" w:rsidP="00726A36">
          <w:pPr>
            <w:pStyle w:val="Cabealho"/>
            <w:jc w:val="right"/>
            <w:rPr>
              <w:noProof/>
              <w:lang w:eastAsia="pt-BR"/>
            </w:rPr>
          </w:pPr>
        </w:p>
      </w:tc>
      <w:tc>
        <w:tcPr>
          <w:tcW w:w="6182" w:type="dxa"/>
          <w:vMerge/>
          <w:tcBorders>
            <w:bottom w:val="single" w:sz="8" w:space="0" w:color="C6D9F1"/>
          </w:tcBorders>
        </w:tcPr>
        <w:p w14:paraId="66BD946F" w14:textId="77777777" w:rsidR="00C61E4D" w:rsidRDefault="00C61E4D" w:rsidP="00726A36">
          <w:pPr>
            <w:pStyle w:val="Cabealho"/>
            <w:jc w:val="right"/>
            <w:rPr>
              <w:noProof/>
              <w:lang w:eastAsia="pt-BR"/>
            </w:rPr>
          </w:pPr>
        </w:p>
      </w:tc>
    </w:tr>
  </w:tbl>
  <w:p w14:paraId="6730DBAC" w14:textId="77777777" w:rsidR="00C61E4D" w:rsidRDefault="00C61E4D">
    <w:pPr>
      <w:pStyle w:val="Cabealh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361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754"/>
      <w:gridCol w:w="3853"/>
      <w:gridCol w:w="2754"/>
    </w:tblGrid>
    <w:tr w:rsidR="00C61E4D" w14:paraId="4E7FEDAF" w14:textId="77777777" w:rsidTr="004B17C0">
      <w:trPr>
        <w:trHeight w:val="518"/>
      </w:trPr>
      <w:tc>
        <w:tcPr>
          <w:tcW w:w="2754" w:type="dxa"/>
          <w:vMerge w:val="restart"/>
          <w:vAlign w:val="center"/>
        </w:tcPr>
        <w:p w14:paraId="274BABD2" w14:textId="77777777" w:rsidR="00C61E4D" w:rsidRPr="001E64C6" w:rsidRDefault="00C61E4D" w:rsidP="00DC37D0">
          <w:pPr>
            <w:pStyle w:val="Cabealho"/>
            <w:rPr>
              <w:noProof/>
              <w:color w:val="548DD4" w:themeColor="text2" w:themeTint="99"/>
              <w:sz w:val="32"/>
              <w:lang w:eastAsia="pt-BR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>
            <w:rPr>
              <w:noProof/>
              <w:lang w:eastAsia="pt-BR"/>
            </w:rPr>
            <w:drawing>
              <wp:inline distT="0" distB="0" distL="0" distR="0" wp14:anchorId="7DF257B6" wp14:editId="551BCDFD">
                <wp:extent cx="745073" cy="498316"/>
                <wp:effectExtent l="0" t="0" r="0" b="10160"/>
                <wp:docPr id="474" name="Imagem 474" descr="/Users/carloshad/Pictures/Fototeca.photoslibrary/Masters/2016/03/25/20160325-144647/IMG_387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/Users/carloshad/Pictures/Fototeca.photoslibrary/Masters/2016/03/25/20160325-144647/IMG_3877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9763" cy="501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53" w:type="dxa"/>
          <w:vMerge w:val="restart"/>
          <w:vAlign w:val="center"/>
        </w:tcPr>
        <w:p w14:paraId="1D0B684A" w14:textId="77777777" w:rsidR="00C61E4D" w:rsidRPr="004B17C0" w:rsidRDefault="00C61E4D" w:rsidP="001E64C6">
          <w:pPr>
            <w:pStyle w:val="Cabealho"/>
            <w:jc w:val="center"/>
            <w:rPr>
              <w:b/>
              <w:i/>
              <w:noProof/>
              <w:color w:val="548DD4" w:themeColor="text2" w:themeTint="99"/>
              <w:sz w:val="32"/>
              <w:lang w:eastAsia="pt-BR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>
            <w:rPr>
              <w:b/>
              <w:i/>
              <w:noProof/>
              <w:color w:val="548DD4" w:themeColor="text2" w:themeTint="99"/>
              <w:sz w:val="32"/>
              <w:lang w:eastAsia="pt-BR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fldChar w:fldCharType="begin"/>
          </w:r>
          <w:r>
            <w:rPr>
              <w:b/>
              <w:i/>
              <w:noProof/>
              <w:color w:val="548DD4" w:themeColor="text2" w:themeTint="99"/>
              <w:sz w:val="32"/>
              <w:lang w:eastAsia="pt-BR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instrText xml:space="preserve"> TITLE  \* MERGEFORMAT </w:instrText>
          </w:r>
          <w:r>
            <w:rPr>
              <w:b/>
              <w:i/>
              <w:noProof/>
              <w:color w:val="548DD4" w:themeColor="text2" w:themeTint="99"/>
              <w:sz w:val="32"/>
              <w:lang w:eastAsia="pt-BR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fldChar w:fldCharType="separate"/>
          </w:r>
          <w:r>
            <w:rPr>
              <w:b/>
              <w:i/>
              <w:noProof/>
              <w:color w:val="548DD4" w:themeColor="text2" w:themeTint="99"/>
              <w:sz w:val="32"/>
              <w:lang w:eastAsia="pt-BR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Projeto Stylus</w:t>
          </w:r>
          <w:r>
            <w:rPr>
              <w:b/>
              <w:i/>
              <w:noProof/>
              <w:color w:val="548DD4" w:themeColor="text2" w:themeTint="99"/>
              <w:sz w:val="32"/>
              <w:lang w:eastAsia="pt-BR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fldChar w:fldCharType="end"/>
          </w:r>
        </w:p>
      </w:tc>
      <w:tc>
        <w:tcPr>
          <w:tcW w:w="2754" w:type="dxa"/>
          <w:vAlign w:val="center"/>
        </w:tcPr>
        <w:p w14:paraId="59AC9FEB" w14:textId="77777777" w:rsidR="00C61E4D" w:rsidRPr="004B17C0" w:rsidRDefault="00C61E4D" w:rsidP="008A0E91">
          <w:pPr>
            <w:pStyle w:val="Cabealho"/>
            <w:jc w:val="right"/>
            <w:rPr>
              <w:noProof/>
              <w:color w:val="548DD4" w:themeColor="text2" w:themeTint="99"/>
              <w:lang w:eastAsia="pt-BR"/>
            </w:rPr>
          </w:pPr>
          <w:r w:rsidRPr="004B17C0">
            <w:rPr>
              <w:color w:val="548DD4" w:themeColor="text2" w:themeTint="99"/>
              <w:sz w:val="24"/>
            </w:rPr>
            <w:t>Project Charter</w:t>
          </w:r>
        </w:p>
      </w:tc>
    </w:tr>
    <w:tr w:rsidR="00C61E4D" w:rsidRPr="004B17C0" w14:paraId="2470523F" w14:textId="77777777" w:rsidTr="00DC37D0">
      <w:trPr>
        <w:trHeight w:val="269"/>
      </w:trPr>
      <w:tc>
        <w:tcPr>
          <w:tcW w:w="2754" w:type="dxa"/>
          <w:vMerge/>
          <w:tcBorders>
            <w:bottom w:val="single" w:sz="8" w:space="0" w:color="C6D9F1"/>
          </w:tcBorders>
        </w:tcPr>
        <w:p w14:paraId="1CCE4152" w14:textId="77777777" w:rsidR="00C61E4D" w:rsidRDefault="00C61E4D" w:rsidP="008A0E91">
          <w:pPr>
            <w:pStyle w:val="Cabealho"/>
            <w:jc w:val="right"/>
            <w:rPr>
              <w:noProof/>
              <w:lang w:eastAsia="pt-BR"/>
            </w:rPr>
          </w:pPr>
        </w:p>
      </w:tc>
      <w:tc>
        <w:tcPr>
          <w:tcW w:w="3853" w:type="dxa"/>
          <w:vMerge/>
          <w:tcBorders>
            <w:bottom w:val="single" w:sz="8" w:space="0" w:color="C6D9F1"/>
          </w:tcBorders>
        </w:tcPr>
        <w:p w14:paraId="2FACAC19" w14:textId="77777777" w:rsidR="00C61E4D" w:rsidRDefault="00C61E4D" w:rsidP="008A0E91">
          <w:pPr>
            <w:pStyle w:val="Cabealho"/>
            <w:jc w:val="right"/>
            <w:rPr>
              <w:noProof/>
              <w:lang w:eastAsia="pt-BR"/>
            </w:rPr>
          </w:pPr>
        </w:p>
      </w:tc>
      <w:tc>
        <w:tcPr>
          <w:tcW w:w="2754" w:type="dxa"/>
          <w:tcBorders>
            <w:bottom w:val="single" w:sz="8" w:space="0" w:color="C6D9F1"/>
          </w:tcBorders>
          <w:vAlign w:val="center"/>
        </w:tcPr>
        <w:p w14:paraId="0E531599" w14:textId="77777777" w:rsidR="00C61E4D" w:rsidRPr="004B17C0" w:rsidRDefault="00C61E4D" w:rsidP="008A0E91">
          <w:pPr>
            <w:pStyle w:val="Cabealho"/>
            <w:jc w:val="right"/>
            <w:rPr>
              <w:i/>
              <w:noProof/>
              <w:color w:val="548DD4" w:themeColor="text2" w:themeTint="99"/>
              <w:lang w:eastAsia="pt-BR"/>
            </w:rPr>
          </w:pPr>
          <w:r w:rsidRPr="004B17C0">
            <w:rPr>
              <w:i/>
              <w:color w:val="548DD4" w:themeColor="text2" w:themeTint="99"/>
              <w:sz w:val="20"/>
              <w:szCs w:val="20"/>
            </w:rPr>
            <w:t>www.chadprojetos.com.br</w:t>
          </w:r>
        </w:p>
      </w:tc>
    </w:tr>
  </w:tbl>
  <w:p w14:paraId="040FEF31" w14:textId="77777777" w:rsidR="00C61E4D" w:rsidRPr="00661669" w:rsidRDefault="00C61E4D" w:rsidP="00CB26C7">
    <w:pPr>
      <w:pStyle w:val="Cabealho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F556C"/>
    <w:multiLevelType w:val="multilevel"/>
    <w:tmpl w:val="4FB2C4E0"/>
    <w:lvl w:ilvl="0">
      <w:start w:val="1"/>
      <w:numFmt w:val="decimal"/>
      <w:suff w:val="nothing"/>
      <w:lvlText w:val="P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R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">
    <w:nsid w:val="0934374F"/>
    <w:multiLevelType w:val="multilevel"/>
    <w:tmpl w:val="32F43B90"/>
    <w:numStyleLink w:val="PerguntaseRespostas"/>
  </w:abstractNum>
  <w:abstractNum w:abstractNumId="2">
    <w:nsid w:val="1067741E"/>
    <w:multiLevelType w:val="multilevel"/>
    <w:tmpl w:val="32F43B90"/>
    <w:numStyleLink w:val="PerguntaseRespostas"/>
  </w:abstractNum>
  <w:abstractNum w:abstractNumId="3">
    <w:nsid w:val="11050FA2"/>
    <w:multiLevelType w:val="multilevel"/>
    <w:tmpl w:val="32F43B90"/>
    <w:styleLink w:val="PerguntaseRespostas"/>
    <w:lvl w:ilvl="0">
      <w:start w:val="1"/>
      <w:numFmt w:val="decimal"/>
      <w:lvlText w:val="P%1."/>
      <w:lvlJc w:val="left"/>
      <w:pPr>
        <w:tabs>
          <w:tab w:val="num" w:pos="113"/>
        </w:tabs>
        <w:ind w:left="0" w:firstLine="0"/>
      </w:pPr>
      <w:rPr>
        <w:rFonts w:hint="default"/>
      </w:rPr>
    </w:lvl>
    <w:lvl w:ilvl="1">
      <w:start w:val="1"/>
      <w:numFmt w:val="decimal"/>
      <w:lvlText w:val="R%2."/>
      <w:lvlJc w:val="left"/>
      <w:pPr>
        <w:tabs>
          <w:tab w:val="num" w:pos="567"/>
        </w:tabs>
        <w:ind w:left="567" w:firstLine="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firstLine="0"/>
      </w:pPr>
      <w:rPr>
        <w:rFonts w:ascii="Symbol" w:hAnsi="Symbol"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4">
    <w:nsid w:val="11785BE5"/>
    <w:multiLevelType w:val="multilevel"/>
    <w:tmpl w:val="06C4D48C"/>
    <w:lvl w:ilvl="0">
      <w:start w:val="1"/>
      <w:numFmt w:val="decimal"/>
      <w:suff w:val="space"/>
      <w:lvlText w:val="P%1.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R%2."/>
      <w:lvlJc w:val="left"/>
      <w:pPr>
        <w:ind w:left="567" w:hanging="283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firstLine="0"/>
      </w:pPr>
      <w:rPr>
        <w:rFonts w:ascii="Symbol" w:hAnsi="Symbol"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5">
    <w:nsid w:val="24CF46C0"/>
    <w:multiLevelType w:val="multilevel"/>
    <w:tmpl w:val="C0285B3E"/>
    <w:lvl w:ilvl="0">
      <w:start w:val="1"/>
      <w:numFmt w:val="decimal"/>
      <w:lvlText w:val="P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R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6">
    <w:nsid w:val="353F5F32"/>
    <w:multiLevelType w:val="hybridMultilevel"/>
    <w:tmpl w:val="42DEC3FE"/>
    <w:lvl w:ilvl="0" w:tplc="77AC9C28">
      <w:start w:val="1"/>
      <w:numFmt w:val="decimal"/>
      <w:pStyle w:val="Ttulo2"/>
      <w:lvlText w:val="%1."/>
      <w:lvlJc w:val="left"/>
      <w:pPr>
        <w:ind w:left="1070" w:hanging="360"/>
      </w:p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>
    <w:nsid w:val="39954191"/>
    <w:multiLevelType w:val="hybridMultilevel"/>
    <w:tmpl w:val="EEA004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9A78D0"/>
    <w:multiLevelType w:val="multilevel"/>
    <w:tmpl w:val="C0285B3E"/>
    <w:lvl w:ilvl="0">
      <w:start w:val="1"/>
      <w:numFmt w:val="decimal"/>
      <w:lvlText w:val="P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R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9">
    <w:nsid w:val="43611CE5"/>
    <w:multiLevelType w:val="multilevel"/>
    <w:tmpl w:val="DE8C29E4"/>
    <w:lvl w:ilvl="0">
      <w:start w:val="1"/>
      <w:numFmt w:val="decimal"/>
      <w:lvlText w:val="P%1.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R%2."/>
      <w:lvlJc w:val="left"/>
      <w:pPr>
        <w:ind w:left="567" w:hanging="283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firstLine="0"/>
      </w:pPr>
      <w:rPr>
        <w:rFonts w:ascii="Symbol" w:hAnsi="Symbol"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0">
    <w:nsid w:val="48DC5E1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5020499"/>
    <w:multiLevelType w:val="multilevel"/>
    <w:tmpl w:val="06C4D48C"/>
    <w:lvl w:ilvl="0">
      <w:start w:val="1"/>
      <w:numFmt w:val="decimal"/>
      <w:suff w:val="space"/>
      <w:lvlText w:val="P%1.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R%2."/>
      <w:lvlJc w:val="left"/>
      <w:pPr>
        <w:ind w:left="567" w:hanging="283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firstLine="0"/>
      </w:pPr>
      <w:rPr>
        <w:rFonts w:ascii="Symbol" w:hAnsi="Symbol"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2">
    <w:nsid w:val="5BA930D0"/>
    <w:multiLevelType w:val="hybridMultilevel"/>
    <w:tmpl w:val="CA42E0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D80238"/>
    <w:multiLevelType w:val="hybridMultilevel"/>
    <w:tmpl w:val="982C40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352719"/>
    <w:multiLevelType w:val="multilevel"/>
    <w:tmpl w:val="E1B20DD0"/>
    <w:lvl w:ilvl="0">
      <w:start w:val="1"/>
      <w:numFmt w:val="decimal"/>
      <w:lvlText w:val="P%1.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R%2."/>
      <w:lvlJc w:val="left"/>
      <w:pPr>
        <w:ind w:left="567" w:hanging="283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firstLine="0"/>
      </w:pPr>
      <w:rPr>
        <w:rFonts w:ascii="Symbol" w:hAnsi="Symbol"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5">
    <w:nsid w:val="60462F10"/>
    <w:multiLevelType w:val="hybridMultilevel"/>
    <w:tmpl w:val="454E51C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7C5C2AB7"/>
    <w:multiLevelType w:val="hybridMultilevel"/>
    <w:tmpl w:val="E61C587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7"/>
  </w:num>
  <w:num w:numId="4">
    <w:abstractNumId w:val="16"/>
  </w:num>
  <w:num w:numId="5">
    <w:abstractNumId w:val="15"/>
  </w:num>
  <w:num w:numId="6">
    <w:abstractNumId w:val="12"/>
  </w:num>
  <w:num w:numId="7">
    <w:abstractNumId w:val="10"/>
  </w:num>
  <w:num w:numId="8">
    <w:abstractNumId w:val="1"/>
  </w:num>
  <w:num w:numId="9">
    <w:abstractNumId w:val="3"/>
  </w:num>
  <w:num w:numId="10">
    <w:abstractNumId w:val="9"/>
  </w:num>
  <w:num w:numId="11">
    <w:abstractNumId w:val="4"/>
  </w:num>
  <w:num w:numId="12">
    <w:abstractNumId w:val="11"/>
  </w:num>
  <w:num w:numId="13">
    <w:abstractNumId w:val="14"/>
  </w:num>
  <w:num w:numId="14">
    <w:abstractNumId w:val="5"/>
  </w:num>
  <w:num w:numId="15">
    <w:abstractNumId w:val="8"/>
  </w:num>
  <w:num w:numId="16">
    <w:abstractNumId w:val="2"/>
  </w:num>
  <w:num w:numId="17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0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18E"/>
    <w:rsid w:val="00024E21"/>
    <w:rsid w:val="000500B4"/>
    <w:rsid w:val="00064164"/>
    <w:rsid w:val="00071D25"/>
    <w:rsid w:val="0007565B"/>
    <w:rsid w:val="00081F13"/>
    <w:rsid w:val="00083B01"/>
    <w:rsid w:val="00092D7A"/>
    <w:rsid w:val="000B7648"/>
    <w:rsid w:val="000C03B6"/>
    <w:rsid w:val="000C34D6"/>
    <w:rsid w:val="000D6F87"/>
    <w:rsid w:val="000E23C5"/>
    <w:rsid w:val="0010214A"/>
    <w:rsid w:val="00104BB0"/>
    <w:rsid w:val="0012078B"/>
    <w:rsid w:val="00141E5F"/>
    <w:rsid w:val="00142DEF"/>
    <w:rsid w:val="00150942"/>
    <w:rsid w:val="001849A6"/>
    <w:rsid w:val="001850B6"/>
    <w:rsid w:val="00185B78"/>
    <w:rsid w:val="001865D0"/>
    <w:rsid w:val="00190430"/>
    <w:rsid w:val="001910E0"/>
    <w:rsid w:val="001A2C1F"/>
    <w:rsid w:val="001B0FA7"/>
    <w:rsid w:val="001C4624"/>
    <w:rsid w:val="001D236F"/>
    <w:rsid w:val="001D6D8B"/>
    <w:rsid w:val="001E64C6"/>
    <w:rsid w:val="0022069F"/>
    <w:rsid w:val="0024752C"/>
    <w:rsid w:val="0025132A"/>
    <w:rsid w:val="002622E6"/>
    <w:rsid w:val="0026418E"/>
    <w:rsid w:val="002A2B5A"/>
    <w:rsid w:val="002A5111"/>
    <w:rsid w:val="002B3942"/>
    <w:rsid w:val="002C45F2"/>
    <w:rsid w:val="002F5D67"/>
    <w:rsid w:val="002F6B8A"/>
    <w:rsid w:val="00310A42"/>
    <w:rsid w:val="00314648"/>
    <w:rsid w:val="0031539C"/>
    <w:rsid w:val="00323950"/>
    <w:rsid w:val="00340142"/>
    <w:rsid w:val="003439A7"/>
    <w:rsid w:val="00382B15"/>
    <w:rsid w:val="00384E26"/>
    <w:rsid w:val="00392F48"/>
    <w:rsid w:val="003C56C6"/>
    <w:rsid w:val="003C6DB7"/>
    <w:rsid w:val="003E0439"/>
    <w:rsid w:val="003F00CB"/>
    <w:rsid w:val="003F7FC5"/>
    <w:rsid w:val="00412AA6"/>
    <w:rsid w:val="00436366"/>
    <w:rsid w:val="004435E5"/>
    <w:rsid w:val="00474911"/>
    <w:rsid w:val="00476B88"/>
    <w:rsid w:val="004A360B"/>
    <w:rsid w:val="004B17C0"/>
    <w:rsid w:val="004B4184"/>
    <w:rsid w:val="004C4EEF"/>
    <w:rsid w:val="004F397C"/>
    <w:rsid w:val="004F636B"/>
    <w:rsid w:val="00501AE8"/>
    <w:rsid w:val="00513180"/>
    <w:rsid w:val="00536717"/>
    <w:rsid w:val="00537032"/>
    <w:rsid w:val="00537DEC"/>
    <w:rsid w:val="0054328B"/>
    <w:rsid w:val="00545B57"/>
    <w:rsid w:val="00563704"/>
    <w:rsid w:val="00574BBA"/>
    <w:rsid w:val="00582023"/>
    <w:rsid w:val="00594718"/>
    <w:rsid w:val="005B5D9A"/>
    <w:rsid w:val="005D5084"/>
    <w:rsid w:val="005E75DC"/>
    <w:rsid w:val="00641769"/>
    <w:rsid w:val="00661669"/>
    <w:rsid w:val="00661888"/>
    <w:rsid w:val="006710A6"/>
    <w:rsid w:val="00672504"/>
    <w:rsid w:val="00677594"/>
    <w:rsid w:val="00686289"/>
    <w:rsid w:val="006A45EA"/>
    <w:rsid w:val="006C7ECA"/>
    <w:rsid w:val="006D1718"/>
    <w:rsid w:val="006D546B"/>
    <w:rsid w:val="006E13BC"/>
    <w:rsid w:val="006F2DD7"/>
    <w:rsid w:val="007035A6"/>
    <w:rsid w:val="0070708F"/>
    <w:rsid w:val="00724707"/>
    <w:rsid w:val="00726A36"/>
    <w:rsid w:val="00733DB5"/>
    <w:rsid w:val="00734252"/>
    <w:rsid w:val="0073435E"/>
    <w:rsid w:val="00756CBB"/>
    <w:rsid w:val="00764566"/>
    <w:rsid w:val="00767F13"/>
    <w:rsid w:val="007704D5"/>
    <w:rsid w:val="007721B4"/>
    <w:rsid w:val="007B7F91"/>
    <w:rsid w:val="007C01A9"/>
    <w:rsid w:val="007D4B4E"/>
    <w:rsid w:val="007E2FFD"/>
    <w:rsid w:val="007F5B3D"/>
    <w:rsid w:val="008043AF"/>
    <w:rsid w:val="008304DE"/>
    <w:rsid w:val="00832ABE"/>
    <w:rsid w:val="00837562"/>
    <w:rsid w:val="00847EC7"/>
    <w:rsid w:val="00851BA4"/>
    <w:rsid w:val="00853FBC"/>
    <w:rsid w:val="00860B04"/>
    <w:rsid w:val="00862D19"/>
    <w:rsid w:val="008755E1"/>
    <w:rsid w:val="00886D13"/>
    <w:rsid w:val="00887A88"/>
    <w:rsid w:val="00894806"/>
    <w:rsid w:val="00896F4B"/>
    <w:rsid w:val="008A0E91"/>
    <w:rsid w:val="008A6AD6"/>
    <w:rsid w:val="008B2061"/>
    <w:rsid w:val="008B542B"/>
    <w:rsid w:val="008C49C8"/>
    <w:rsid w:val="008C6DB0"/>
    <w:rsid w:val="008E21DF"/>
    <w:rsid w:val="008E3699"/>
    <w:rsid w:val="008E395E"/>
    <w:rsid w:val="008E54B0"/>
    <w:rsid w:val="008F477F"/>
    <w:rsid w:val="00901100"/>
    <w:rsid w:val="009015EB"/>
    <w:rsid w:val="0090261B"/>
    <w:rsid w:val="00902634"/>
    <w:rsid w:val="00944437"/>
    <w:rsid w:val="00955D54"/>
    <w:rsid w:val="009738F7"/>
    <w:rsid w:val="009C3A3B"/>
    <w:rsid w:val="009D2955"/>
    <w:rsid w:val="009D6710"/>
    <w:rsid w:val="009E14D3"/>
    <w:rsid w:val="009E2278"/>
    <w:rsid w:val="009F21D7"/>
    <w:rsid w:val="00A11EA7"/>
    <w:rsid w:val="00A20738"/>
    <w:rsid w:val="00A20D94"/>
    <w:rsid w:val="00A236FB"/>
    <w:rsid w:val="00A404D2"/>
    <w:rsid w:val="00A44563"/>
    <w:rsid w:val="00AB1A2F"/>
    <w:rsid w:val="00AC0C5A"/>
    <w:rsid w:val="00AC791B"/>
    <w:rsid w:val="00AF10B2"/>
    <w:rsid w:val="00B0336F"/>
    <w:rsid w:val="00B16620"/>
    <w:rsid w:val="00B16FE5"/>
    <w:rsid w:val="00B23BE2"/>
    <w:rsid w:val="00B41252"/>
    <w:rsid w:val="00B445C8"/>
    <w:rsid w:val="00B63C4B"/>
    <w:rsid w:val="00B7060C"/>
    <w:rsid w:val="00B802B6"/>
    <w:rsid w:val="00B86B1A"/>
    <w:rsid w:val="00BA1296"/>
    <w:rsid w:val="00BB19FB"/>
    <w:rsid w:val="00BB73D4"/>
    <w:rsid w:val="00BD201A"/>
    <w:rsid w:val="00BD6BA0"/>
    <w:rsid w:val="00C063DD"/>
    <w:rsid w:val="00C61E4D"/>
    <w:rsid w:val="00C65C1B"/>
    <w:rsid w:val="00C71A05"/>
    <w:rsid w:val="00C72A16"/>
    <w:rsid w:val="00C72C21"/>
    <w:rsid w:val="00CB26C7"/>
    <w:rsid w:val="00CD3426"/>
    <w:rsid w:val="00CD682E"/>
    <w:rsid w:val="00CE191D"/>
    <w:rsid w:val="00CF6C0F"/>
    <w:rsid w:val="00CF7D79"/>
    <w:rsid w:val="00D00C1E"/>
    <w:rsid w:val="00D10DA6"/>
    <w:rsid w:val="00D1451C"/>
    <w:rsid w:val="00D25524"/>
    <w:rsid w:val="00D2740E"/>
    <w:rsid w:val="00D3098E"/>
    <w:rsid w:val="00D30BD8"/>
    <w:rsid w:val="00D33A29"/>
    <w:rsid w:val="00D45306"/>
    <w:rsid w:val="00D77573"/>
    <w:rsid w:val="00D85C0F"/>
    <w:rsid w:val="00D9194D"/>
    <w:rsid w:val="00DA776D"/>
    <w:rsid w:val="00DB00BA"/>
    <w:rsid w:val="00DB7C74"/>
    <w:rsid w:val="00DC37D0"/>
    <w:rsid w:val="00DC5002"/>
    <w:rsid w:val="00DD6A87"/>
    <w:rsid w:val="00DD72EC"/>
    <w:rsid w:val="00DE5FC0"/>
    <w:rsid w:val="00DF104A"/>
    <w:rsid w:val="00E10E18"/>
    <w:rsid w:val="00E114C0"/>
    <w:rsid w:val="00E34D53"/>
    <w:rsid w:val="00E37B9A"/>
    <w:rsid w:val="00E44994"/>
    <w:rsid w:val="00E5513E"/>
    <w:rsid w:val="00E839E3"/>
    <w:rsid w:val="00E96D3B"/>
    <w:rsid w:val="00EB6814"/>
    <w:rsid w:val="00EF350D"/>
    <w:rsid w:val="00F15C43"/>
    <w:rsid w:val="00F17836"/>
    <w:rsid w:val="00F2057D"/>
    <w:rsid w:val="00F32D91"/>
    <w:rsid w:val="00F4078E"/>
    <w:rsid w:val="00F47CB9"/>
    <w:rsid w:val="00F544B7"/>
    <w:rsid w:val="00F557A9"/>
    <w:rsid w:val="00F57DD8"/>
    <w:rsid w:val="00F67DFC"/>
    <w:rsid w:val="00FB02FF"/>
    <w:rsid w:val="00FD07AB"/>
    <w:rsid w:val="00FE45BB"/>
    <w:rsid w:val="00FF1432"/>
    <w:rsid w:val="00FF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1839F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21D7"/>
    <w:pPr>
      <w:spacing w:after="0" w:line="240" w:lineRule="auto"/>
      <w:jc w:val="both"/>
    </w:pPr>
    <w:rPr>
      <w:lang w:val="pt-BR"/>
    </w:rPr>
  </w:style>
  <w:style w:type="paragraph" w:styleId="Ttulo1">
    <w:name w:val="heading 1"/>
    <w:basedOn w:val="Normal"/>
    <w:next w:val="Normal"/>
    <w:link w:val="Ttulo1Char"/>
    <w:autoRedefine/>
    <w:qFormat/>
    <w:rsid w:val="000C34D6"/>
    <w:pPr>
      <w:keepNext/>
      <w:shd w:val="solid" w:color="C6D9F1" w:themeColor="text2" w:themeTint="33" w:fill="auto"/>
      <w:spacing w:before="240" w:after="120"/>
      <w:outlineLvl w:val="0"/>
    </w:pPr>
    <w:rPr>
      <w:rFonts w:ascii="Helvetica" w:eastAsia="Times New Roman" w:hAnsi="Helvetica" w:cs="Times New Roman"/>
      <w:b/>
      <w:bCs/>
      <w:color w:val="365F91" w:themeColor="accent1" w:themeShade="BF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10A42"/>
    <w:pPr>
      <w:keepNext/>
      <w:keepLines/>
      <w:numPr>
        <w:numId w:val="1"/>
      </w:numPr>
      <w:spacing w:before="200" w:line="360" w:lineRule="auto"/>
      <w:ind w:left="36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B17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6416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00C1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00C1E"/>
    <w:rPr>
      <w:rFonts w:ascii="Tahoma" w:hAnsi="Tahoma" w:cs="Tahoma"/>
      <w:sz w:val="16"/>
      <w:szCs w:val="16"/>
    </w:rPr>
  </w:style>
  <w:style w:type="character" w:styleId="Hiperlink">
    <w:name w:val="Hyperlink"/>
    <w:basedOn w:val="Fontepargpadro"/>
    <w:uiPriority w:val="99"/>
    <w:rsid w:val="00D00C1E"/>
    <w:rPr>
      <w:color w:val="0000FF"/>
      <w:u w:val="single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32ABE"/>
    <w:pPr>
      <w:pBdr>
        <w:bottom w:val="single" w:sz="4" w:space="4" w:color="4F81BD" w:themeColor="accent1"/>
      </w:pBdr>
      <w:spacing w:before="200" w:after="280"/>
      <w:ind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32ABE"/>
    <w:rPr>
      <w:b/>
      <w:bCs/>
      <w:i/>
      <w:iCs/>
      <w:color w:val="4F81BD" w:themeColor="accent1"/>
      <w:lang w:val="pt-BR"/>
    </w:rPr>
  </w:style>
  <w:style w:type="paragraph" w:styleId="Cabealho">
    <w:name w:val="header"/>
    <w:basedOn w:val="Normal"/>
    <w:link w:val="CabealhoChar"/>
    <w:unhideWhenUsed/>
    <w:rsid w:val="00661669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rsid w:val="00661669"/>
  </w:style>
  <w:style w:type="paragraph" w:styleId="Rodap">
    <w:name w:val="footer"/>
    <w:basedOn w:val="Normal"/>
    <w:link w:val="RodapChar"/>
    <w:uiPriority w:val="99"/>
    <w:unhideWhenUsed/>
    <w:rsid w:val="00661669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661669"/>
  </w:style>
  <w:style w:type="character" w:customStyle="1" w:styleId="apple-converted-space">
    <w:name w:val="apple-converted-space"/>
    <w:basedOn w:val="Fontepargpadro"/>
    <w:rsid w:val="002B3942"/>
  </w:style>
  <w:style w:type="table" w:styleId="Tabelacomgrade">
    <w:name w:val="Table Grid"/>
    <w:basedOn w:val="Tabelanormal"/>
    <w:uiPriority w:val="59"/>
    <w:rsid w:val="002F5D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elanormal"/>
    <w:uiPriority w:val="60"/>
    <w:rsid w:val="002F5D6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PargrafodaLista">
    <w:name w:val="List Paragraph"/>
    <w:basedOn w:val="Normal"/>
    <w:uiPriority w:val="34"/>
    <w:qFormat/>
    <w:rsid w:val="002F5D67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rsid w:val="000C34D6"/>
    <w:rPr>
      <w:rFonts w:ascii="Helvetica" w:eastAsia="Times New Roman" w:hAnsi="Helvetica" w:cs="Times New Roman"/>
      <w:b/>
      <w:bCs/>
      <w:color w:val="365F91" w:themeColor="accent1" w:themeShade="BF"/>
      <w:sz w:val="28"/>
      <w:szCs w:val="20"/>
      <w:shd w:val="solid" w:color="C6D9F1" w:themeColor="text2" w:themeTint="33" w:fill="auto"/>
      <w:lang w:val="pt-BR"/>
    </w:rPr>
  </w:style>
  <w:style w:type="paragraph" w:styleId="Corpodetexto">
    <w:name w:val="Body Text"/>
    <w:basedOn w:val="Normal"/>
    <w:link w:val="CorpodetextoChar"/>
    <w:rsid w:val="002F5D67"/>
    <w:rPr>
      <w:rFonts w:ascii="Times New Roman" w:eastAsia="Times New Roman" w:hAnsi="Times New Roman" w:cs="Times New Roman"/>
      <w:sz w:val="24"/>
      <w:szCs w:val="20"/>
    </w:rPr>
  </w:style>
  <w:style w:type="character" w:customStyle="1" w:styleId="CorpodetextoChar">
    <w:name w:val="Corpo de texto Char"/>
    <w:basedOn w:val="Fontepargpadro"/>
    <w:link w:val="Corpodetexto"/>
    <w:rsid w:val="002F5D67"/>
    <w:rPr>
      <w:rFonts w:ascii="Times New Roman" w:eastAsia="Times New Roman" w:hAnsi="Times New Roman" w:cs="Times New Roman"/>
      <w:sz w:val="24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25524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 w:val="0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D25524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310A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pt-BR"/>
    </w:rPr>
  </w:style>
  <w:style w:type="paragraph" w:styleId="Sumrio2">
    <w:name w:val="toc 2"/>
    <w:basedOn w:val="Normal"/>
    <w:next w:val="Normal"/>
    <w:autoRedefine/>
    <w:uiPriority w:val="39"/>
    <w:unhideWhenUsed/>
    <w:rsid w:val="00DC5002"/>
    <w:pPr>
      <w:spacing w:after="100"/>
      <w:ind w:left="220"/>
    </w:pPr>
  </w:style>
  <w:style w:type="character" w:customStyle="1" w:styleId="Ttulo4Char">
    <w:name w:val="Título 4 Char"/>
    <w:basedOn w:val="Fontepargpadro"/>
    <w:link w:val="Ttulo4"/>
    <w:uiPriority w:val="9"/>
    <w:semiHidden/>
    <w:rsid w:val="0006416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SectionHeading">
    <w:name w:val="Section Heading"/>
    <w:basedOn w:val="Normal"/>
    <w:rsid w:val="00064164"/>
    <w:rPr>
      <w:rFonts w:ascii="Book Antiqua" w:eastAsia="Times New Roman" w:hAnsi="Book Antiqua" w:cs="Times New Roman"/>
      <w:b/>
      <w:i/>
      <w:szCs w:val="20"/>
    </w:rPr>
  </w:style>
  <w:style w:type="paragraph" w:customStyle="1" w:styleId="formtext">
    <w:name w:val="form text"/>
    <w:basedOn w:val="Normal"/>
    <w:rsid w:val="00064164"/>
    <w:rPr>
      <w:rFonts w:ascii="Times New Roman" w:eastAsia="Times New Roman" w:hAnsi="Times New Roman" w:cs="Times New Roman"/>
      <w:b/>
      <w:i/>
      <w:szCs w:val="20"/>
    </w:rPr>
  </w:style>
  <w:style w:type="paragraph" w:customStyle="1" w:styleId="formtext-small">
    <w:name w:val="form text - small"/>
    <w:basedOn w:val="Normal"/>
    <w:rsid w:val="00064164"/>
    <w:pPr>
      <w:spacing w:before="240"/>
    </w:pPr>
    <w:rPr>
      <w:rFonts w:ascii="Times New Roman" w:eastAsia="Times New Roman" w:hAnsi="Times New Roman" w:cs="Times New Roman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C4624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pt-BR"/>
    </w:rPr>
  </w:style>
  <w:style w:type="paragraph" w:customStyle="1" w:styleId="PARTE">
    <w:name w:val="PARTE"/>
    <w:basedOn w:val="SectionHeading"/>
    <w:next w:val="Normal"/>
    <w:autoRedefine/>
    <w:qFormat/>
    <w:rsid w:val="00661888"/>
    <w:pPr>
      <w:shd w:val="solid" w:color="C6D9F1" w:themeColor="text2" w:themeTint="33" w:fill="auto"/>
      <w:spacing w:after="120" w:line="0" w:lineRule="atLeast"/>
    </w:pPr>
    <w:rPr>
      <w:rFonts w:ascii="Helvetica" w:hAnsi="Helvetica"/>
      <w:i w:val="0"/>
      <w:color w:val="365F91" w:themeColor="accent1" w:themeShade="BF"/>
      <w:sz w:val="28"/>
    </w:rPr>
  </w:style>
  <w:style w:type="character" w:styleId="Refdecomentrio">
    <w:name w:val="annotation reference"/>
    <w:basedOn w:val="Fontepargpadro"/>
    <w:uiPriority w:val="99"/>
    <w:semiHidden/>
    <w:unhideWhenUsed/>
    <w:rsid w:val="0007565B"/>
    <w:rPr>
      <w:sz w:val="18"/>
      <w:szCs w:val="1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7565B"/>
    <w:rPr>
      <w:sz w:val="24"/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7565B"/>
    <w:rPr>
      <w:sz w:val="24"/>
      <w:szCs w:val="24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7565B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7565B"/>
    <w:rPr>
      <w:b/>
      <w:bCs/>
      <w:sz w:val="20"/>
      <w:szCs w:val="20"/>
      <w:lang w:val="pt-BR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07565B"/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07565B"/>
    <w:rPr>
      <w:sz w:val="24"/>
      <w:szCs w:val="24"/>
      <w:lang w:val="pt-BR"/>
    </w:rPr>
  </w:style>
  <w:style w:type="character" w:styleId="Refdenotaderodap">
    <w:name w:val="footnote reference"/>
    <w:basedOn w:val="Fontepargpadro"/>
    <w:uiPriority w:val="99"/>
    <w:unhideWhenUsed/>
    <w:rsid w:val="0007565B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22069F"/>
    <w:rPr>
      <w:color w:val="800080" w:themeColor="followedHyperlink"/>
      <w:u w:val="single"/>
    </w:rPr>
  </w:style>
  <w:style w:type="paragraph" w:styleId="SemEspaamento">
    <w:name w:val="No Spacing"/>
    <w:link w:val="SemEspaamentoChar"/>
    <w:uiPriority w:val="1"/>
    <w:qFormat/>
    <w:rsid w:val="00071D25"/>
    <w:pPr>
      <w:spacing w:after="0" w:line="240" w:lineRule="auto"/>
    </w:pPr>
    <w:rPr>
      <w:rFonts w:eastAsiaTheme="minorEastAsia"/>
      <w:lang w:eastAsia="zh-CN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071D25"/>
    <w:rPr>
      <w:rFonts w:eastAsiaTheme="minorEastAsia"/>
      <w:lang w:eastAsia="zh-CN"/>
    </w:rPr>
  </w:style>
  <w:style w:type="paragraph" w:customStyle="1" w:styleId="TTULO">
    <w:name w:val="TÍTULO"/>
    <w:basedOn w:val="Normal"/>
    <w:next w:val="Normal"/>
    <w:qFormat/>
    <w:rsid w:val="00B0336F"/>
    <w:pPr>
      <w:jc w:val="center"/>
    </w:pPr>
    <w:rPr>
      <w:rFonts w:ascii="Zapfino" w:hAnsi="Zapfino" w:cs="Times New Roman"/>
      <w:b/>
      <w:i/>
      <w:color w:val="548DD4" w:themeColor="text2" w:themeTint="99"/>
      <w:sz w:val="72"/>
    </w:rPr>
  </w:style>
  <w:style w:type="paragraph" w:customStyle="1" w:styleId="Controle">
    <w:name w:val="Controle"/>
    <w:basedOn w:val="Normal"/>
    <w:next w:val="Normal"/>
    <w:qFormat/>
    <w:rsid w:val="00837562"/>
    <w:pPr>
      <w:spacing w:after="120"/>
      <w:ind w:left="851"/>
    </w:pPr>
    <w:rPr>
      <w:rFonts w:ascii="Copperplate" w:hAnsi="Copperplate" w:cs="Times New Roman"/>
      <w:color w:val="548DD4" w:themeColor="text2" w:themeTint="99"/>
      <w:sz w:val="24"/>
      <w:szCs w:val="28"/>
    </w:rPr>
  </w:style>
  <w:style w:type="paragraph" w:customStyle="1" w:styleId="Sub-TTULO">
    <w:name w:val="Sub-TÍTULO"/>
    <w:basedOn w:val="Normal"/>
    <w:next w:val="Normal"/>
    <w:qFormat/>
    <w:rsid w:val="00B0336F"/>
    <w:pPr>
      <w:pBdr>
        <w:bottom w:val="single" w:sz="12" w:space="1" w:color="548DD4" w:themeColor="text2" w:themeTint="99"/>
      </w:pBdr>
      <w:spacing w:before="120" w:after="120"/>
    </w:pPr>
    <w:rPr>
      <w:rFonts w:ascii="Times New Roman" w:hAnsi="Times New Roman" w:cs="Times New Roman"/>
      <w:b/>
      <w:i/>
      <w:color w:val="548DD4" w:themeColor="text2" w:themeTint="99"/>
      <w:sz w:val="4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B17C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BR"/>
    </w:rPr>
  </w:style>
  <w:style w:type="paragraph" w:styleId="Sumrio3">
    <w:name w:val="toc 3"/>
    <w:basedOn w:val="Normal"/>
    <w:next w:val="Normal"/>
    <w:autoRedefine/>
    <w:uiPriority w:val="39"/>
    <w:unhideWhenUsed/>
    <w:rsid w:val="004B17C0"/>
    <w:pPr>
      <w:ind w:left="440"/>
    </w:pPr>
  </w:style>
  <w:style w:type="paragraph" w:styleId="Sumrio9">
    <w:name w:val="toc 9"/>
    <w:basedOn w:val="Normal"/>
    <w:next w:val="Normal"/>
    <w:autoRedefine/>
    <w:uiPriority w:val="39"/>
    <w:unhideWhenUsed/>
    <w:rsid w:val="004B17C0"/>
    <w:pPr>
      <w:spacing w:after="100"/>
      <w:ind w:left="1760"/>
    </w:pPr>
  </w:style>
  <w:style w:type="paragraph" w:styleId="Sumrio4">
    <w:name w:val="toc 4"/>
    <w:basedOn w:val="Normal"/>
    <w:next w:val="Normal"/>
    <w:autoRedefine/>
    <w:uiPriority w:val="39"/>
    <w:unhideWhenUsed/>
    <w:rsid w:val="004B17C0"/>
    <w:pPr>
      <w:ind w:left="660"/>
    </w:pPr>
  </w:style>
  <w:style w:type="paragraph" w:styleId="Sumrio5">
    <w:name w:val="toc 5"/>
    <w:basedOn w:val="Normal"/>
    <w:next w:val="Normal"/>
    <w:autoRedefine/>
    <w:uiPriority w:val="39"/>
    <w:unhideWhenUsed/>
    <w:rsid w:val="004B17C0"/>
    <w:pPr>
      <w:ind w:left="880"/>
    </w:pPr>
  </w:style>
  <w:style w:type="paragraph" w:styleId="Sumrio6">
    <w:name w:val="toc 6"/>
    <w:basedOn w:val="Normal"/>
    <w:next w:val="Normal"/>
    <w:autoRedefine/>
    <w:uiPriority w:val="39"/>
    <w:unhideWhenUsed/>
    <w:rsid w:val="004B17C0"/>
    <w:pPr>
      <w:ind w:left="1100"/>
    </w:pPr>
  </w:style>
  <w:style w:type="paragraph" w:styleId="Sumrio7">
    <w:name w:val="toc 7"/>
    <w:basedOn w:val="Normal"/>
    <w:next w:val="Normal"/>
    <w:autoRedefine/>
    <w:uiPriority w:val="39"/>
    <w:unhideWhenUsed/>
    <w:rsid w:val="004B17C0"/>
    <w:pPr>
      <w:ind w:left="1320"/>
    </w:pPr>
  </w:style>
  <w:style w:type="paragraph" w:styleId="Sumrio8">
    <w:name w:val="toc 8"/>
    <w:basedOn w:val="Normal"/>
    <w:next w:val="Normal"/>
    <w:autoRedefine/>
    <w:uiPriority w:val="39"/>
    <w:unhideWhenUsed/>
    <w:rsid w:val="004B17C0"/>
    <w:pPr>
      <w:ind w:left="1540"/>
    </w:pPr>
  </w:style>
  <w:style w:type="table" w:styleId="TabeladeGrade2-nfase6">
    <w:name w:val="Grid Table 2 Accent 6"/>
    <w:basedOn w:val="Tabelanormal"/>
    <w:uiPriority w:val="47"/>
    <w:rsid w:val="007D4B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RefernciaIntensa">
    <w:name w:val="Intense Reference"/>
    <w:basedOn w:val="Fontepargpadro"/>
    <w:uiPriority w:val="32"/>
    <w:qFormat/>
    <w:rsid w:val="00896F4B"/>
    <w:rPr>
      <w:b/>
      <w:bCs/>
      <w:smallCaps/>
      <w:color w:val="4F81BD" w:themeColor="accent1"/>
      <w:spacing w:val="5"/>
    </w:rPr>
  </w:style>
  <w:style w:type="paragraph" w:styleId="Subttulo">
    <w:name w:val="Subtitle"/>
    <w:basedOn w:val="Normal"/>
    <w:next w:val="Normal"/>
    <w:link w:val="SubttuloChar"/>
    <w:uiPriority w:val="11"/>
    <w:qFormat/>
    <w:rsid w:val="00896F4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896F4B"/>
    <w:rPr>
      <w:rFonts w:eastAsiaTheme="minorEastAsia"/>
      <w:color w:val="5A5A5A" w:themeColor="text1" w:themeTint="A5"/>
      <w:spacing w:val="15"/>
      <w:lang w:val="pt-BR"/>
    </w:rPr>
  </w:style>
  <w:style w:type="character" w:styleId="nfaseSutil">
    <w:name w:val="Subtle Emphasis"/>
    <w:basedOn w:val="Fontepargpadro"/>
    <w:uiPriority w:val="19"/>
    <w:qFormat/>
    <w:rsid w:val="00896F4B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896F4B"/>
    <w:rPr>
      <w:i/>
      <w:iCs/>
    </w:rPr>
  </w:style>
  <w:style w:type="character" w:styleId="Forte">
    <w:name w:val="Strong"/>
    <w:basedOn w:val="Fontepargpadro"/>
    <w:uiPriority w:val="22"/>
    <w:qFormat/>
    <w:rsid w:val="00896F4B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896F4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96F4B"/>
    <w:rPr>
      <w:i/>
      <w:iCs/>
      <w:color w:val="404040" w:themeColor="text1" w:themeTint="BF"/>
      <w:lang w:val="pt-BR"/>
    </w:rPr>
  </w:style>
  <w:style w:type="numbering" w:customStyle="1" w:styleId="PerguntaseRespostas">
    <w:name w:val="Perguntas e Respostas"/>
    <w:uiPriority w:val="99"/>
    <w:rsid w:val="00E114C0"/>
    <w:pPr>
      <w:numPr>
        <w:numId w:val="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74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hyperlink" Target="http://www.pmdocuments.com/category/risk-management/" TargetMode="External"/><Relationship Id="rId13" Type="http://schemas.openxmlformats.org/officeDocument/2006/relationships/hyperlink" Target="http://www.pmdocuments.com/category/risk-management/" TargetMode="External"/><Relationship Id="rId14" Type="http://schemas.openxmlformats.org/officeDocument/2006/relationships/image" Target="media/image4.png"/><Relationship Id="rId15" Type="http://schemas.openxmlformats.org/officeDocument/2006/relationships/header" Target="header2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carloshad/Google%20Drive/Projeto%20Governanc&#807;a/Gere&#770;ncia%20de%20Projetos/Project%20Charter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69B5D6-ADB7-1945-9E03-E0170F74E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Template.dotx</Template>
  <TotalTime>419</TotalTime>
  <Pages>14</Pages>
  <Words>2682</Words>
  <Characters>14487</Characters>
  <Application>Microsoft Macintosh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Stylus</vt:lpstr>
    </vt:vector>
  </TitlesOfParts>
  <Manager>3</Manager>
  <Company>CHAD Projetos</Company>
  <LinksUpToDate>false</LinksUpToDate>
  <CharactersWithSpaces>17135</CharactersWithSpaces>
  <SharedDoc>false</SharedDoc>
  <HyperlinkBase>www.carloshadprojetos.com.br</HyperlinkBase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Stylus</dc:title>
  <dc:subject>Project Charter</dc:subject>
  <dc:creator>Carlos H A Dias</dc:creator>
  <cp:keywords>project charter projeto stylus management</cp:keywords>
  <dc:description>Modelo (template) de documento para Project Charter.</dc:description>
  <cp:lastModifiedBy>Carlos H A Dias</cp:lastModifiedBy>
  <cp:revision>15</cp:revision>
  <cp:lastPrinted>2016-03-25T16:49:00Z</cp:lastPrinted>
  <dcterms:created xsi:type="dcterms:W3CDTF">2016-03-26T23:34:00Z</dcterms:created>
  <dcterms:modified xsi:type="dcterms:W3CDTF">2016-05-14T17:55:00Z</dcterms:modified>
  <cp:category>Project Management</cp:category>
</cp:coreProperties>
</file>